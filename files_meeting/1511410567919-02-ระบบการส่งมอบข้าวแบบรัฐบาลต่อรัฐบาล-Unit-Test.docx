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1F1" w:rsidRPr="007B31F1" w:rsidRDefault="007B31F1" w:rsidP="007B31F1">
      <w:pPr>
        <w:pStyle w:val="ListParagraph"/>
        <w:keepNext/>
        <w:keepLines/>
        <w:numPr>
          <w:ilvl w:val="0"/>
          <w:numId w:val="34"/>
        </w:numPr>
        <w:spacing w:before="240" w:after="0"/>
        <w:contextualSpacing w:val="0"/>
        <w:outlineLvl w:val="0"/>
        <w:rPr>
          <w:rFonts w:eastAsia="TH SarabunPSK"/>
          <w:b/>
          <w:bCs/>
          <w:vanish/>
        </w:rPr>
      </w:pPr>
      <w:bookmarkStart w:id="0" w:name="_Ref454977190"/>
      <w:bookmarkStart w:id="1" w:name="_Ref462682583"/>
    </w:p>
    <w:p w:rsidR="004F22CA" w:rsidRDefault="004660D6" w:rsidP="007B31F1">
      <w:pPr>
        <w:pStyle w:val="Heading3"/>
        <w:numPr>
          <w:ilvl w:val="2"/>
          <w:numId w:val="34"/>
        </w:numPr>
      </w:pPr>
      <w:r>
        <w:t>TEST</w:t>
      </w:r>
      <w:r>
        <w:rPr>
          <w:cs/>
        </w:rPr>
        <w:t>-</w:t>
      </w:r>
      <w:r>
        <w:t>0</w:t>
      </w:r>
      <w:r w:rsidR="000D31B1">
        <w:t>2</w:t>
      </w:r>
      <w:r>
        <w:rPr>
          <w:cs/>
        </w:rPr>
        <w:t xml:space="preserve"> </w:t>
      </w:r>
      <w:bookmarkEnd w:id="0"/>
      <w:r>
        <w:rPr>
          <w:rFonts w:hint="cs"/>
          <w:cs/>
        </w:rPr>
        <w:t>การทดสอบระบบการขายและการส่งมอบข้าวรัฐบาลต่อรัฐบาล</w:t>
      </w:r>
      <w:bookmarkEnd w:id="1"/>
    </w:p>
    <w:tbl>
      <w:tblPr>
        <w:tblStyle w:val="TableGrid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39"/>
        <w:gridCol w:w="4251"/>
        <w:gridCol w:w="1559"/>
        <w:gridCol w:w="1367"/>
      </w:tblGrid>
      <w:tr w:rsidR="00B0732B" w:rsidTr="00274480">
        <w:trPr>
          <w:trHeight w:val="227"/>
        </w:trPr>
        <w:tc>
          <w:tcPr>
            <w:tcW w:w="1839" w:type="dxa"/>
            <w:shd w:val="clear" w:color="auto" w:fill="F2F2F2" w:themeFill="background1" w:themeFillShade="F2"/>
          </w:tcPr>
          <w:p w:rsidR="00B0732B" w:rsidRPr="00AD6755" w:rsidRDefault="00B0732B" w:rsidP="001E6F52">
            <w:pPr>
              <w:rPr>
                <w:b/>
                <w:bCs/>
                <w:cs/>
              </w:rPr>
            </w:pPr>
            <w:r w:rsidRPr="00AD6755">
              <w:rPr>
                <w:rFonts w:hint="cs"/>
                <w:b/>
                <w:bCs/>
                <w:cs/>
              </w:rPr>
              <w:t>ระบบ</w:t>
            </w:r>
            <w:r>
              <w:rPr>
                <w:rFonts w:hint="cs"/>
                <w:b/>
                <w:bCs/>
                <w:cs/>
              </w:rPr>
              <w:t xml:space="preserve"> </w:t>
            </w:r>
          </w:p>
        </w:tc>
        <w:tc>
          <w:tcPr>
            <w:tcW w:w="4251" w:type="dxa"/>
            <w:shd w:val="clear" w:color="auto" w:fill="F2F2F2" w:themeFill="background1" w:themeFillShade="F2"/>
          </w:tcPr>
          <w:p w:rsidR="00B0732B" w:rsidRPr="00274480" w:rsidRDefault="00274480" w:rsidP="00274480">
            <w:pPr>
              <w:pStyle w:val="TH"/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 xml:space="preserve">01 </w:t>
            </w:r>
            <w:r>
              <w:rPr>
                <w:rFonts w:hint="cs"/>
                <w:cs/>
                <w:lang w:bidi="th-TH"/>
              </w:rPr>
              <w:t>การทดสอบระบบการขายและการส่งมอบข้าวรัฐบาลต่อรัฐบาล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B0732B" w:rsidRPr="00DF0BA8" w:rsidRDefault="00B0732B" w:rsidP="001E6F52">
            <w:pPr>
              <w:jc w:val="right"/>
              <w:rPr>
                <w:b/>
                <w:bCs/>
                <w:cs/>
              </w:rPr>
            </w:pPr>
            <w:r w:rsidRPr="00DF0BA8">
              <w:rPr>
                <w:rFonts w:hint="cs"/>
                <w:b/>
                <w:bCs/>
                <w:cs/>
              </w:rPr>
              <w:t>วันที่ทดสอบ</w:t>
            </w:r>
          </w:p>
        </w:tc>
        <w:tc>
          <w:tcPr>
            <w:tcW w:w="1367" w:type="dxa"/>
            <w:shd w:val="clear" w:color="auto" w:fill="F2F2F2" w:themeFill="background1" w:themeFillShade="F2"/>
          </w:tcPr>
          <w:p w:rsidR="00B0732B" w:rsidRPr="00DF0BA8" w:rsidRDefault="00B0732B" w:rsidP="001E6F52">
            <w:pPr>
              <w:rPr>
                <w:b/>
                <w:bCs/>
                <w:cs/>
              </w:rPr>
            </w:pPr>
          </w:p>
        </w:tc>
      </w:tr>
      <w:tr w:rsidR="00B0732B" w:rsidTr="00274480">
        <w:trPr>
          <w:trHeight w:val="227"/>
        </w:trPr>
        <w:tc>
          <w:tcPr>
            <w:tcW w:w="1839" w:type="dxa"/>
            <w:vMerge w:val="restart"/>
            <w:shd w:val="clear" w:color="auto" w:fill="D9D9D9" w:themeFill="background1" w:themeFillShade="D9"/>
            <w:vAlign w:val="center"/>
          </w:tcPr>
          <w:p w:rsidR="00B0732B" w:rsidRPr="002C240A" w:rsidRDefault="00B0732B" w:rsidP="001E6F52">
            <w:pPr>
              <w:jc w:val="both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รหัส</w:t>
            </w:r>
            <w:r w:rsidRPr="002C240A">
              <w:rPr>
                <w:rFonts w:hint="cs"/>
                <w:b/>
                <w:bCs/>
                <w:cs/>
              </w:rPr>
              <w:t>ระบบย่อย</w:t>
            </w:r>
          </w:p>
        </w:tc>
        <w:tc>
          <w:tcPr>
            <w:tcW w:w="4251" w:type="dxa"/>
            <w:vMerge w:val="restart"/>
            <w:shd w:val="clear" w:color="auto" w:fill="D9D9D9" w:themeFill="background1" w:themeFillShade="D9"/>
            <w:vAlign w:val="center"/>
          </w:tcPr>
          <w:p w:rsidR="00B0732B" w:rsidRPr="002C240A" w:rsidRDefault="00B0732B" w:rsidP="001E6F52">
            <w:pPr>
              <w:jc w:val="center"/>
              <w:rPr>
                <w:b/>
                <w:bCs/>
                <w:cs/>
              </w:rPr>
            </w:pPr>
            <w:r w:rsidRPr="002C240A">
              <w:rPr>
                <w:rFonts w:hint="cs"/>
                <w:b/>
                <w:bCs/>
                <w:cs/>
              </w:rPr>
              <w:t>ระบบงานย่อย</w:t>
            </w:r>
          </w:p>
        </w:tc>
        <w:tc>
          <w:tcPr>
            <w:tcW w:w="2926" w:type="dxa"/>
            <w:gridSpan w:val="2"/>
            <w:shd w:val="clear" w:color="auto" w:fill="D9D9D9" w:themeFill="background1" w:themeFillShade="D9"/>
          </w:tcPr>
          <w:p w:rsidR="00B0732B" w:rsidRPr="00AD6755" w:rsidRDefault="00B0732B" w:rsidP="001E6F52">
            <w:pPr>
              <w:jc w:val="center"/>
              <w:rPr>
                <w:b/>
                <w:bCs/>
              </w:rPr>
            </w:pPr>
            <w:r w:rsidRPr="00AD6755">
              <w:rPr>
                <w:rFonts w:hint="cs"/>
                <w:b/>
                <w:bCs/>
                <w:cs/>
              </w:rPr>
              <w:t>ผลการทดสอบ</w:t>
            </w:r>
          </w:p>
        </w:tc>
      </w:tr>
      <w:tr w:rsidR="00B0732B" w:rsidTr="00274480">
        <w:trPr>
          <w:trHeight w:val="227"/>
        </w:trPr>
        <w:tc>
          <w:tcPr>
            <w:tcW w:w="1839" w:type="dxa"/>
            <w:vMerge/>
            <w:shd w:val="clear" w:color="auto" w:fill="D9D9D9" w:themeFill="background1" w:themeFillShade="D9"/>
          </w:tcPr>
          <w:p w:rsidR="00B0732B" w:rsidRDefault="00B0732B" w:rsidP="001E6F52">
            <w:pPr>
              <w:rPr>
                <w:b/>
                <w:bCs/>
                <w:cs/>
              </w:rPr>
            </w:pPr>
          </w:p>
        </w:tc>
        <w:tc>
          <w:tcPr>
            <w:tcW w:w="4251" w:type="dxa"/>
            <w:vMerge/>
            <w:shd w:val="clear" w:color="auto" w:fill="D9D9D9" w:themeFill="background1" w:themeFillShade="D9"/>
          </w:tcPr>
          <w:p w:rsidR="00B0732B" w:rsidRDefault="00B0732B" w:rsidP="001E6F52">
            <w:pPr>
              <w:rPr>
                <w:cs/>
              </w:rPr>
            </w:pPr>
          </w:p>
        </w:tc>
        <w:tc>
          <w:tcPr>
            <w:tcW w:w="1559" w:type="dxa"/>
            <w:shd w:val="clear" w:color="auto" w:fill="D9D9D9" w:themeFill="background1" w:themeFillShade="D9"/>
          </w:tcPr>
          <w:p w:rsidR="00B0732B" w:rsidRPr="00AD6755" w:rsidRDefault="00B0732B" w:rsidP="001E6F52">
            <w:pPr>
              <w:jc w:val="center"/>
              <w:rPr>
                <w:b/>
                <w:bCs/>
              </w:rPr>
            </w:pPr>
            <w:r w:rsidRPr="00AD6755">
              <w:rPr>
                <w:rFonts w:hint="cs"/>
                <w:b/>
                <w:bCs/>
                <w:cs/>
              </w:rPr>
              <w:t>ผ่าน</w:t>
            </w:r>
          </w:p>
        </w:tc>
        <w:tc>
          <w:tcPr>
            <w:tcW w:w="1367" w:type="dxa"/>
            <w:shd w:val="clear" w:color="auto" w:fill="D9D9D9" w:themeFill="background1" w:themeFillShade="D9"/>
          </w:tcPr>
          <w:p w:rsidR="00B0732B" w:rsidRPr="00AD6755" w:rsidRDefault="00B0732B" w:rsidP="001E6F52">
            <w:pPr>
              <w:jc w:val="center"/>
              <w:rPr>
                <w:b/>
                <w:bCs/>
              </w:rPr>
            </w:pPr>
            <w:r w:rsidRPr="00AD6755">
              <w:rPr>
                <w:rFonts w:hint="cs"/>
                <w:b/>
                <w:bCs/>
                <w:cs/>
              </w:rPr>
              <w:t>ไม่ผ่าน</w:t>
            </w:r>
          </w:p>
        </w:tc>
      </w:tr>
      <w:tr w:rsidR="00945965" w:rsidTr="00274480">
        <w:trPr>
          <w:trHeight w:val="227"/>
        </w:trPr>
        <w:tc>
          <w:tcPr>
            <w:tcW w:w="1839" w:type="dxa"/>
          </w:tcPr>
          <w:p w:rsidR="00945965" w:rsidRPr="00DF0BA8" w:rsidRDefault="002F5B2B" w:rsidP="00945965">
            <w:pPr>
              <w:rPr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>02</w:t>
            </w:r>
            <w:r w:rsidR="00945965" w:rsidRPr="00DF0BA8">
              <w:rPr>
                <w:rFonts w:hint="cs"/>
                <w:cs/>
              </w:rPr>
              <w:t>-01</w:t>
            </w:r>
          </w:p>
        </w:tc>
        <w:tc>
          <w:tcPr>
            <w:tcW w:w="4251" w:type="dxa"/>
          </w:tcPr>
          <w:p w:rsidR="00945965" w:rsidRDefault="00945965" w:rsidP="00945965">
            <w:pPr>
              <w:rPr>
                <w:cs/>
              </w:rPr>
            </w:pPr>
            <w:r>
              <w:rPr>
                <w:rFonts w:hint="cs"/>
                <w:cs/>
              </w:rPr>
              <w:t>จัดการสัญญา</w:t>
            </w:r>
          </w:p>
        </w:tc>
        <w:tc>
          <w:tcPr>
            <w:tcW w:w="1559" w:type="dxa"/>
          </w:tcPr>
          <w:p w:rsidR="00945965" w:rsidRPr="00B93380" w:rsidRDefault="00945965" w:rsidP="00945965">
            <w:pPr>
              <w:pStyle w:val="TH"/>
              <w:jc w:val="center"/>
            </w:pPr>
            <w:r w:rsidRPr="00B93380">
              <w:sym w:font="Symbol" w:char="F0D6"/>
            </w:r>
          </w:p>
        </w:tc>
        <w:tc>
          <w:tcPr>
            <w:tcW w:w="1367" w:type="dxa"/>
          </w:tcPr>
          <w:p w:rsidR="00945965" w:rsidRDefault="00945965" w:rsidP="00945965"/>
        </w:tc>
      </w:tr>
      <w:tr w:rsidR="00945965" w:rsidTr="00274480">
        <w:trPr>
          <w:trHeight w:val="227"/>
        </w:trPr>
        <w:tc>
          <w:tcPr>
            <w:tcW w:w="1839" w:type="dxa"/>
          </w:tcPr>
          <w:p w:rsidR="00945965" w:rsidRPr="00DF0BA8" w:rsidRDefault="002F5B2B" w:rsidP="00945965">
            <w:r>
              <w:t>TEST</w:t>
            </w:r>
            <w:r>
              <w:rPr>
                <w:cs/>
              </w:rPr>
              <w:t>-</w:t>
            </w:r>
            <w:r>
              <w:t>02</w:t>
            </w:r>
            <w:r w:rsidR="00945965">
              <w:rPr>
                <w:rFonts w:hint="cs"/>
                <w:cs/>
              </w:rPr>
              <w:t>-0</w:t>
            </w:r>
            <w:r w:rsidR="00945965">
              <w:t>2</w:t>
            </w:r>
          </w:p>
        </w:tc>
        <w:tc>
          <w:tcPr>
            <w:tcW w:w="4251" w:type="dxa"/>
          </w:tcPr>
          <w:p w:rsidR="00945965" w:rsidRDefault="00945965" w:rsidP="0094596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จัดการ </w:t>
            </w:r>
            <w:r>
              <w:t>Confirmation Letter</w:t>
            </w:r>
          </w:p>
        </w:tc>
        <w:tc>
          <w:tcPr>
            <w:tcW w:w="1559" w:type="dxa"/>
          </w:tcPr>
          <w:p w:rsidR="00945965" w:rsidRPr="00B93380" w:rsidRDefault="00945965" w:rsidP="00945965">
            <w:pPr>
              <w:pStyle w:val="TH"/>
              <w:jc w:val="center"/>
            </w:pPr>
            <w:r w:rsidRPr="00B93380">
              <w:sym w:font="Symbol" w:char="F0D6"/>
            </w:r>
          </w:p>
        </w:tc>
        <w:tc>
          <w:tcPr>
            <w:tcW w:w="1367" w:type="dxa"/>
          </w:tcPr>
          <w:p w:rsidR="00945965" w:rsidRDefault="00945965" w:rsidP="00945965"/>
        </w:tc>
      </w:tr>
      <w:tr w:rsidR="00945965" w:rsidTr="00274480">
        <w:trPr>
          <w:trHeight w:val="227"/>
        </w:trPr>
        <w:tc>
          <w:tcPr>
            <w:tcW w:w="1839" w:type="dxa"/>
          </w:tcPr>
          <w:p w:rsidR="00945965" w:rsidRDefault="002F5B2B" w:rsidP="00945965">
            <w:r>
              <w:t>TEST</w:t>
            </w:r>
            <w:r>
              <w:rPr>
                <w:cs/>
              </w:rPr>
              <w:t>-</w:t>
            </w:r>
            <w:r>
              <w:t>02</w:t>
            </w:r>
            <w:r w:rsidR="00945965">
              <w:rPr>
                <w:cs/>
              </w:rPr>
              <w:t>-</w:t>
            </w:r>
            <w:r w:rsidR="00945965">
              <w:t>03</w:t>
            </w:r>
          </w:p>
        </w:tc>
        <w:tc>
          <w:tcPr>
            <w:tcW w:w="4251" w:type="dxa"/>
          </w:tcPr>
          <w:p w:rsidR="00945965" w:rsidRDefault="00945965" w:rsidP="00945965">
            <w:pPr>
              <w:rPr>
                <w:cs/>
              </w:rPr>
            </w:pPr>
            <w:r>
              <w:rPr>
                <w:rFonts w:hint="cs"/>
                <w:cs/>
              </w:rPr>
              <w:t>จัดการการส่งมอบข้าว</w:t>
            </w:r>
          </w:p>
        </w:tc>
        <w:tc>
          <w:tcPr>
            <w:tcW w:w="1559" w:type="dxa"/>
          </w:tcPr>
          <w:p w:rsidR="00945965" w:rsidRPr="00B93380" w:rsidRDefault="00945965" w:rsidP="00945965">
            <w:pPr>
              <w:pStyle w:val="TH"/>
              <w:jc w:val="center"/>
            </w:pPr>
            <w:r w:rsidRPr="00B93380">
              <w:sym w:font="Symbol" w:char="F0D6"/>
            </w:r>
          </w:p>
        </w:tc>
        <w:tc>
          <w:tcPr>
            <w:tcW w:w="1367" w:type="dxa"/>
          </w:tcPr>
          <w:p w:rsidR="00945965" w:rsidRDefault="00945965" w:rsidP="00945965"/>
        </w:tc>
      </w:tr>
      <w:tr w:rsidR="00945965" w:rsidTr="00274480">
        <w:trPr>
          <w:trHeight w:val="227"/>
        </w:trPr>
        <w:tc>
          <w:tcPr>
            <w:tcW w:w="1839" w:type="dxa"/>
          </w:tcPr>
          <w:p w:rsidR="00945965" w:rsidRDefault="002F5B2B" w:rsidP="00945965">
            <w:r>
              <w:t>TEST</w:t>
            </w:r>
            <w:r>
              <w:rPr>
                <w:cs/>
              </w:rPr>
              <w:t>-</w:t>
            </w:r>
            <w:r>
              <w:t>02</w:t>
            </w:r>
            <w:r w:rsidR="00945965">
              <w:rPr>
                <w:cs/>
              </w:rPr>
              <w:t>-</w:t>
            </w:r>
            <w:r w:rsidR="00945965">
              <w:t>04</w:t>
            </w:r>
          </w:p>
        </w:tc>
        <w:tc>
          <w:tcPr>
            <w:tcW w:w="4251" w:type="dxa"/>
          </w:tcPr>
          <w:p w:rsidR="00945965" w:rsidRDefault="00945965" w:rsidP="00945965">
            <w:pPr>
              <w:rPr>
                <w:cs/>
              </w:rPr>
            </w:pPr>
            <w:r>
              <w:rPr>
                <w:rFonts w:hint="cs"/>
                <w:cs/>
              </w:rPr>
              <w:t>จัดการเอกสารเรียกเก็บเงิน</w:t>
            </w:r>
          </w:p>
        </w:tc>
        <w:tc>
          <w:tcPr>
            <w:tcW w:w="1559" w:type="dxa"/>
          </w:tcPr>
          <w:p w:rsidR="00945965" w:rsidRPr="00B93380" w:rsidRDefault="00945965" w:rsidP="00945965">
            <w:pPr>
              <w:pStyle w:val="TH"/>
              <w:jc w:val="center"/>
            </w:pPr>
            <w:r w:rsidRPr="00B93380">
              <w:sym w:font="Symbol" w:char="F0D6"/>
            </w:r>
          </w:p>
        </w:tc>
        <w:tc>
          <w:tcPr>
            <w:tcW w:w="1367" w:type="dxa"/>
          </w:tcPr>
          <w:p w:rsidR="00945965" w:rsidRDefault="00945965" w:rsidP="00945965"/>
        </w:tc>
      </w:tr>
      <w:tr w:rsidR="00945965" w:rsidTr="00274480">
        <w:trPr>
          <w:trHeight w:val="227"/>
        </w:trPr>
        <w:tc>
          <w:tcPr>
            <w:tcW w:w="1839" w:type="dxa"/>
          </w:tcPr>
          <w:p w:rsidR="00945965" w:rsidRDefault="002F5B2B" w:rsidP="00945965">
            <w:r>
              <w:t>TEST</w:t>
            </w:r>
            <w:r>
              <w:rPr>
                <w:cs/>
              </w:rPr>
              <w:t>-</w:t>
            </w:r>
            <w:r>
              <w:t>02</w:t>
            </w:r>
            <w:r w:rsidR="00945965">
              <w:rPr>
                <w:cs/>
              </w:rPr>
              <w:t>-</w:t>
            </w:r>
            <w:r w:rsidR="00945965">
              <w:t>05</w:t>
            </w:r>
          </w:p>
        </w:tc>
        <w:tc>
          <w:tcPr>
            <w:tcW w:w="4251" w:type="dxa"/>
          </w:tcPr>
          <w:p w:rsidR="00945965" w:rsidRDefault="00945965" w:rsidP="00945965">
            <w:pPr>
              <w:rPr>
                <w:cs/>
              </w:rPr>
            </w:pPr>
            <w:r>
              <w:rPr>
                <w:rFonts w:hint="cs"/>
                <w:cs/>
              </w:rPr>
              <w:t>จัดการการจ่ายเงินให้ผู้ประกอบการ</w:t>
            </w:r>
          </w:p>
        </w:tc>
        <w:tc>
          <w:tcPr>
            <w:tcW w:w="1559" w:type="dxa"/>
          </w:tcPr>
          <w:p w:rsidR="00945965" w:rsidRPr="00B93380" w:rsidRDefault="00945965" w:rsidP="00945965">
            <w:pPr>
              <w:pStyle w:val="TH"/>
              <w:jc w:val="center"/>
            </w:pPr>
            <w:r w:rsidRPr="00B93380">
              <w:sym w:font="Symbol" w:char="F0D6"/>
            </w:r>
          </w:p>
        </w:tc>
        <w:tc>
          <w:tcPr>
            <w:tcW w:w="1367" w:type="dxa"/>
          </w:tcPr>
          <w:p w:rsidR="00945965" w:rsidRDefault="00945965" w:rsidP="00945965"/>
        </w:tc>
      </w:tr>
      <w:tr w:rsidR="00945965" w:rsidTr="00274480">
        <w:trPr>
          <w:trHeight w:val="227"/>
        </w:trPr>
        <w:tc>
          <w:tcPr>
            <w:tcW w:w="1839" w:type="dxa"/>
            <w:shd w:val="clear" w:color="auto" w:fill="F2F2F2" w:themeFill="background1" w:themeFillShade="F2"/>
          </w:tcPr>
          <w:p w:rsidR="00945965" w:rsidRPr="00DF0BA8" w:rsidRDefault="00945965" w:rsidP="00945965">
            <w:pPr>
              <w:rPr>
                <w:b/>
                <w:bCs/>
              </w:rPr>
            </w:pPr>
            <w:r w:rsidRPr="00560593">
              <w:rPr>
                <w:rFonts w:hint="cs"/>
                <w:b/>
                <w:bCs/>
                <w:cs/>
              </w:rPr>
              <w:t>จำนวนระบบย่อย</w:t>
            </w:r>
          </w:p>
        </w:tc>
        <w:tc>
          <w:tcPr>
            <w:tcW w:w="4251" w:type="dxa"/>
            <w:shd w:val="clear" w:color="auto" w:fill="F2F2F2" w:themeFill="background1" w:themeFillShade="F2"/>
          </w:tcPr>
          <w:p w:rsidR="00945965" w:rsidRPr="00DF0BA8" w:rsidRDefault="00945965" w:rsidP="00945965">
            <w:pPr>
              <w:rPr>
                <w:b/>
                <w:bCs/>
              </w:rPr>
            </w:pPr>
            <w:r>
              <w:rPr>
                <w:rFonts w:hint="cs"/>
                <w:cs/>
              </w:rPr>
              <w:t>5 ระบบย่อย</w:t>
            </w:r>
          </w:p>
        </w:tc>
        <w:tc>
          <w:tcPr>
            <w:tcW w:w="2926" w:type="dxa"/>
            <w:gridSpan w:val="2"/>
            <w:shd w:val="clear" w:color="auto" w:fill="F2F2F2" w:themeFill="background1" w:themeFillShade="F2"/>
          </w:tcPr>
          <w:p w:rsidR="00945965" w:rsidRPr="00DF0BA8" w:rsidRDefault="00945965" w:rsidP="00945965">
            <w:pPr>
              <w:rPr>
                <w:b/>
                <w:bCs/>
              </w:rPr>
            </w:pPr>
            <w:r w:rsidRPr="00DF0BA8">
              <w:rPr>
                <w:rFonts w:hint="cs"/>
                <w:b/>
                <w:bCs/>
                <w:cs/>
              </w:rPr>
              <w:t>เจ้าหน้าที่ทดสอบ</w:t>
            </w:r>
            <w:r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52500E" w:rsidTr="00274480">
        <w:trPr>
          <w:trHeight w:val="227"/>
        </w:trPr>
        <w:tc>
          <w:tcPr>
            <w:tcW w:w="6090" w:type="dxa"/>
            <w:gridSpan w:val="2"/>
          </w:tcPr>
          <w:p w:rsidR="0052500E" w:rsidRDefault="0052500E" w:rsidP="0052500E">
            <w:r>
              <w:rPr>
                <w:rFonts w:hint="cs"/>
                <w:cs/>
              </w:rPr>
              <w:t xml:space="preserve">หมายเหตุ </w:t>
            </w:r>
          </w:p>
          <w:p w:rsidR="0052500E" w:rsidRDefault="0052500E" w:rsidP="0052500E">
            <w:r>
              <w:rPr>
                <w:rFonts w:hint="cs"/>
                <w:cs/>
              </w:rPr>
              <w:t>................................................................................................................</w:t>
            </w:r>
          </w:p>
          <w:p w:rsidR="0052500E" w:rsidRDefault="0052500E" w:rsidP="0052500E">
            <w:r>
              <w:rPr>
                <w:rFonts w:hint="cs"/>
                <w:cs/>
              </w:rPr>
              <w:t>................................................................................................................</w:t>
            </w:r>
          </w:p>
          <w:p w:rsidR="0052500E" w:rsidRPr="00277B3E" w:rsidRDefault="0052500E" w:rsidP="0052500E">
            <w:pPr>
              <w:rPr>
                <w:cs/>
              </w:rPr>
            </w:pPr>
            <w:r>
              <w:rPr>
                <w:rFonts w:hint="cs"/>
                <w:cs/>
              </w:rPr>
              <w:t>................................................................................................................</w:t>
            </w:r>
          </w:p>
        </w:tc>
        <w:tc>
          <w:tcPr>
            <w:tcW w:w="2926" w:type="dxa"/>
            <w:gridSpan w:val="2"/>
          </w:tcPr>
          <w:p w:rsidR="0052500E" w:rsidRPr="0052500E" w:rsidRDefault="0052500E" w:rsidP="0052500E">
            <w:pPr>
              <w:pStyle w:val="TH"/>
              <w:rPr>
                <w:sz w:val="28"/>
                <w:szCs w:val="28"/>
              </w:rPr>
            </w:pPr>
            <w:r w:rsidRPr="0052500E">
              <w:rPr>
                <w:rFonts w:hint="cs"/>
                <w:sz w:val="28"/>
                <w:szCs w:val="28"/>
                <w:cs/>
                <w:lang w:bidi="th-TH"/>
              </w:rPr>
              <w:t>นายสมจิตร จันทร์อุดม</w:t>
            </w:r>
          </w:p>
          <w:p w:rsidR="0052500E" w:rsidRPr="0052500E" w:rsidRDefault="0052500E" w:rsidP="0052500E">
            <w:pPr>
              <w:pStyle w:val="TH"/>
              <w:rPr>
                <w:sz w:val="28"/>
                <w:szCs w:val="28"/>
              </w:rPr>
            </w:pPr>
            <w:r w:rsidRPr="0052500E">
              <w:rPr>
                <w:rFonts w:hint="cs"/>
                <w:sz w:val="28"/>
                <w:szCs w:val="28"/>
                <w:cs/>
                <w:lang w:bidi="th-TH"/>
              </w:rPr>
              <w:t>นายธวัชชัย วิสุทธ์อาภรณ์</w:t>
            </w:r>
          </w:p>
          <w:p w:rsidR="0052500E" w:rsidRPr="0052500E" w:rsidRDefault="0052500E" w:rsidP="0052500E">
            <w:pPr>
              <w:pStyle w:val="TH"/>
              <w:rPr>
                <w:sz w:val="28"/>
                <w:szCs w:val="28"/>
                <w:lang w:bidi="th-TH"/>
              </w:rPr>
            </w:pPr>
            <w:r w:rsidRPr="0052500E">
              <w:rPr>
                <w:rFonts w:hint="cs"/>
                <w:sz w:val="28"/>
                <w:szCs w:val="28"/>
                <w:cs/>
                <w:lang w:bidi="th-TH"/>
              </w:rPr>
              <w:t>นายพงศ์ปณต</w:t>
            </w: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 w:rsidRPr="0052500E">
              <w:rPr>
                <w:sz w:val="28"/>
                <w:szCs w:val="28"/>
                <w:cs/>
                <w:lang w:bidi="th-TH"/>
              </w:rPr>
              <w:t>ทัศ</w:t>
            </w:r>
            <w:proofErr w:type="spellStart"/>
            <w:r w:rsidRPr="0052500E">
              <w:rPr>
                <w:sz w:val="28"/>
                <w:szCs w:val="28"/>
                <w:cs/>
                <w:lang w:bidi="th-TH"/>
              </w:rPr>
              <w:t>นี</w:t>
            </w:r>
            <w:proofErr w:type="spellEnd"/>
            <w:r w:rsidRPr="0052500E">
              <w:rPr>
                <w:sz w:val="28"/>
                <w:szCs w:val="28"/>
                <w:cs/>
                <w:lang w:bidi="th-TH"/>
              </w:rPr>
              <w:t xml:space="preserve">ยาชุมพาลี </w:t>
            </w:r>
            <w:proofErr w:type="spellStart"/>
            <w:r w:rsidRPr="0052500E">
              <w:rPr>
                <w:sz w:val="28"/>
                <w:szCs w:val="28"/>
                <w:cs/>
                <w:lang w:bidi="th-TH"/>
              </w:rPr>
              <w:t>ร.น</w:t>
            </w:r>
            <w:proofErr w:type="spellEnd"/>
            <w:r w:rsidRPr="0052500E">
              <w:rPr>
                <w:sz w:val="28"/>
                <w:szCs w:val="28"/>
                <w:cs/>
                <w:lang w:bidi="th-TH"/>
              </w:rPr>
              <w:t>.</w:t>
            </w:r>
          </w:p>
          <w:p w:rsidR="0052500E" w:rsidRPr="0052500E" w:rsidRDefault="0052500E" w:rsidP="0052500E">
            <w:pPr>
              <w:pStyle w:val="TH"/>
              <w:rPr>
                <w:sz w:val="28"/>
                <w:szCs w:val="28"/>
              </w:rPr>
            </w:pPr>
            <w:r w:rsidRPr="0052500E">
              <w:rPr>
                <w:rFonts w:hint="cs"/>
                <w:sz w:val="28"/>
                <w:szCs w:val="28"/>
                <w:cs/>
                <w:lang w:bidi="th-TH"/>
              </w:rPr>
              <w:t>น.ส. อุทุมพร อินโท</w:t>
            </w:r>
          </w:p>
          <w:p w:rsidR="0052500E" w:rsidRDefault="0052500E" w:rsidP="0052500E">
            <w:pPr>
              <w:pStyle w:val="TH"/>
            </w:pPr>
            <w:r w:rsidRPr="0052500E">
              <w:rPr>
                <w:rFonts w:hint="cs"/>
                <w:sz w:val="28"/>
                <w:szCs w:val="28"/>
                <w:cs/>
                <w:lang w:bidi="th-TH"/>
              </w:rPr>
              <w:t>น.ส. วิลาวัณย์ สุดชี</w:t>
            </w:r>
          </w:p>
        </w:tc>
      </w:tr>
    </w:tbl>
    <w:p w:rsidR="00B0732B" w:rsidRPr="00B0732B" w:rsidRDefault="00B0732B" w:rsidP="00B0732B"/>
    <w:p w:rsidR="00263AEA" w:rsidRDefault="00263AEA" w:rsidP="00263AEA">
      <w:r>
        <w:rPr>
          <w:cs/>
        </w:rPr>
        <w:br w:type="page"/>
      </w:r>
    </w:p>
    <w:p w:rsidR="003F25ED" w:rsidRPr="009C0730" w:rsidRDefault="002F5B2B" w:rsidP="009C0730">
      <w:pPr>
        <w:pStyle w:val="Heading4"/>
      </w:pPr>
      <w:r w:rsidRPr="009C0730">
        <w:lastRenderedPageBreak/>
        <w:t>TEST</w:t>
      </w:r>
      <w:r w:rsidRPr="009C0730">
        <w:rPr>
          <w:cs/>
        </w:rPr>
        <w:t>-</w:t>
      </w:r>
      <w:r w:rsidRPr="009C0730">
        <w:t>02</w:t>
      </w:r>
      <w:r w:rsidR="003F25ED" w:rsidRPr="009C0730">
        <w:rPr>
          <w:cs/>
        </w:rPr>
        <w:t>-</w:t>
      </w:r>
      <w:r w:rsidR="003F25ED" w:rsidRPr="009C0730">
        <w:t xml:space="preserve">01 </w:t>
      </w:r>
      <w:r w:rsidR="003F25ED" w:rsidRPr="009C0730">
        <w:rPr>
          <w:rFonts w:hint="cs"/>
          <w:cs/>
        </w:rPr>
        <w:t>จัดการสัญญา</w:t>
      </w:r>
    </w:p>
    <w:tbl>
      <w:tblPr>
        <w:tblStyle w:val="TableGrid"/>
        <w:tblW w:w="9000" w:type="dxa"/>
        <w:tblInd w:w="108" w:type="dxa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60"/>
        <w:gridCol w:w="7740"/>
      </w:tblGrid>
      <w:tr w:rsidR="00263AEA" w:rsidRPr="00B93380" w:rsidTr="00EC506A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263AEA" w:rsidRPr="00B93380" w:rsidRDefault="00263AEA" w:rsidP="00EC506A">
            <w:pPr>
              <w:pStyle w:val="TH"/>
            </w:pPr>
            <w:r w:rsidRPr="00B93380">
              <w:rPr>
                <w:cs/>
                <w:lang w:bidi="th-TH"/>
              </w:rPr>
              <w:t>ระบบ</w:t>
            </w:r>
          </w:p>
        </w:tc>
        <w:tc>
          <w:tcPr>
            <w:tcW w:w="7740" w:type="dxa"/>
            <w:vAlign w:val="center"/>
          </w:tcPr>
          <w:p w:rsidR="00263AEA" w:rsidRPr="00B93380" w:rsidRDefault="002F5B2B" w:rsidP="00263AEA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>02</w:t>
            </w:r>
            <w:r w:rsidR="00263AEA">
              <w:rPr>
                <w:cs/>
              </w:rPr>
              <w:t xml:space="preserve"> </w:t>
            </w:r>
            <w:r w:rsidR="00263AEA">
              <w:rPr>
                <w:rFonts w:hint="cs"/>
                <w:cs/>
              </w:rPr>
              <w:t>การทดสอบระบบการขายและการส่งมอบข้าวรัฐบาลต่อรัฐบาล</w:t>
            </w:r>
          </w:p>
        </w:tc>
      </w:tr>
      <w:tr w:rsidR="00263AEA" w:rsidRPr="00B93380" w:rsidTr="00EC506A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263AEA" w:rsidRPr="00B93380" w:rsidRDefault="00263AEA" w:rsidP="00EC506A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7740" w:type="dxa"/>
            <w:vAlign w:val="center"/>
          </w:tcPr>
          <w:p w:rsidR="00263AEA" w:rsidRPr="00B93380" w:rsidRDefault="002F5B2B" w:rsidP="00263AEA">
            <w:pPr>
              <w:pStyle w:val="TH"/>
              <w:rPr>
                <w:cs/>
                <w:lang w:bidi="th-TH"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02</w:t>
            </w:r>
            <w:r w:rsidR="008E50D8">
              <w:rPr>
                <w:cs/>
                <w:lang w:bidi="th-TH"/>
              </w:rPr>
              <w:t>-</w:t>
            </w:r>
            <w:r w:rsidR="00263AEA">
              <w:t xml:space="preserve">01 </w:t>
            </w:r>
            <w:r w:rsidR="00263AEA">
              <w:rPr>
                <w:rFonts w:hint="cs"/>
                <w:cs/>
                <w:lang w:bidi="th-TH"/>
              </w:rPr>
              <w:t>จัดการสัญญา</w:t>
            </w:r>
          </w:p>
        </w:tc>
      </w:tr>
      <w:tr w:rsidR="00263AEA" w:rsidRPr="00B93380" w:rsidTr="00EC506A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263AEA" w:rsidRPr="00B93380" w:rsidRDefault="00263AEA" w:rsidP="00EC506A">
            <w:pPr>
              <w:pStyle w:val="TH"/>
              <w:rPr>
                <w:rtl/>
                <w:cs/>
              </w:rPr>
            </w:pPr>
            <w:proofErr w:type="spellStart"/>
            <w:r w:rsidRPr="00B93380">
              <w:rPr>
                <w:cs/>
                <w:lang w:bidi="th-TH"/>
              </w:rPr>
              <w:t>ฟั</w:t>
            </w:r>
            <w:proofErr w:type="spellEnd"/>
            <w:r w:rsidRPr="00B93380">
              <w:rPr>
                <w:cs/>
                <w:lang w:bidi="th-TH"/>
              </w:rPr>
              <w:t>งก</w:t>
            </w:r>
            <w:proofErr w:type="spellStart"/>
            <w:r w:rsidRPr="00B93380">
              <w:rPr>
                <w:cs/>
                <w:lang w:bidi="th-TH"/>
              </w:rPr>
              <w:t>์ชั่น</w:t>
            </w:r>
            <w:proofErr w:type="spellEnd"/>
          </w:p>
        </w:tc>
        <w:tc>
          <w:tcPr>
            <w:tcW w:w="7740" w:type="dxa"/>
            <w:vAlign w:val="center"/>
          </w:tcPr>
          <w:p w:rsidR="00263AEA" w:rsidRPr="00B93380" w:rsidRDefault="00263AEA" w:rsidP="00263AEA">
            <w:pPr>
              <w:pStyle w:val="TH"/>
              <w:rPr>
                <w:rtl/>
                <w:cs/>
              </w:rPr>
            </w:pPr>
            <w:r>
              <w:rPr>
                <w:rFonts w:hint="cs"/>
                <w:cs/>
                <w:lang w:bidi="th-TH"/>
              </w:rPr>
              <w:t>บันทึกสัญญาการซื้อขาย</w:t>
            </w:r>
          </w:p>
        </w:tc>
      </w:tr>
      <w:tr w:rsidR="004910F1" w:rsidRPr="00B93380" w:rsidTr="004910F1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4910F1" w:rsidRPr="003F65B5" w:rsidRDefault="004910F1" w:rsidP="003F65B5">
            <w:pPr>
              <w:pStyle w:val="TH"/>
              <w:rPr>
                <w:rtl/>
                <w:lang w:val="en-GB" w:bidi="th-TH"/>
              </w:rPr>
            </w:pPr>
            <w:r w:rsidRPr="00B93380">
              <w:rPr>
                <w:cs/>
                <w:lang w:bidi="th-TH"/>
              </w:rPr>
              <w:t xml:space="preserve">ขั้นตอนที่ </w:t>
            </w:r>
            <w:r w:rsidR="003F65B5">
              <w:rPr>
                <w:lang w:val="en-GB" w:bidi="th-TH"/>
              </w:rPr>
              <w:t>1</w:t>
            </w:r>
          </w:p>
        </w:tc>
        <w:tc>
          <w:tcPr>
            <w:tcW w:w="7740" w:type="dxa"/>
            <w:vAlign w:val="center"/>
          </w:tcPr>
          <w:p w:rsidR="004910F1" w:rsidRDefault="004910F1" w:rsidP="004910F1">
            <w:pPr>
              <w:pStyle w:val="TH"/>
              <w:rPr>
                <w:noProof/>
              </w:rPr>
            </w:pPr>
            <w:r>
              <w:rPr>
                <w:rFonts w:hint="cs"/>
                <w:noProof/>
                <w:cs/>
                <w:lang w:bidi="th-TH"/>
              </w:rPr>
              <w:t>คลิกปุ่ม  “+”  เพื่อเพิ่มสัญญาการซื้อขาย</w:t>
            </w:r>
          </w:p>
        </w:tc>
      </w:tr>
      <w:tr w:rsidR="004910F1" w:rsidRPr="00B93380" w:rsidTr="000C7B6B">
        <w:trPr>
          <w:trHeight w:val="227"/>
        </w:trPr>
        <w:tc>
          <w:tcPr>
            <w:tcW w:w="1260" w:type="dxa"/>
            <w:shd w:val="clear" w:color="auto" w:fill="auto"/>
          </w:tcPr>
          <w:p w:rsidR="004910F1" w:rsidRPr="00B93380" w:rsidRDefault="004910F1" w:rsidP="004910F1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7740" w:type="dxa"/>
          </w:tcPr>
          <w:p w:rsidR="004910F1" w:rsidRDefault="004910F1" w:rsidP="000C7B6B">
            <w:pPr>
              <w:pStyle w:val="pic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43072" behindDoc="0" locked="0" layoutInCell="1" allowOverlap="1" wp14:anchorId="5636B5E7" wp14:editId="0BED535C">
                      <wp:simplePos x="0" y="0"/>
                      <wp:positionH relativeFrom="column">
                        <wp:posOffset>4459605</wp:posOffset>
                      </wp:positionH>
                      <wp:positionV relativeFrom="paragraph">
                        <wp:posOffset>2143760</wp:posOffset>
                      </wp:positionV>
                      <wp:extent cx="293370" cy="313690"/>
                      <wp:effectExtent l="19050" t="19050" r="11430" b="10160"/>
                      <wp:wrapNone/>
                      <wp:docPr id="1052" name="Rectangle 10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370" cy="3136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CCB758" id="Rectangle 1052" o:spid="_x0000_s1026" style="position:absolute;margin-left:351.15pt;margin-top:168.8pt;width:23.1pt;height:24.7pt;z-index:2534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" filled="f" strokecolor="red" strokeweight="2.25pt"/>
                  </w:pict>
                </mc:Fallback>
              </mc:AlternateContent>
            </w:r>
            <w:r w:rsidR="00A617A5">
              <w:rPr>
                <w:noProof/>
              </w:rPr>
              <w:drawing>
                <wp:inline distT="0" distB="0" distL="0" distR="0" wp14:anchorId="2D4DF0C6" wp14:editId="199FDB62">
                  <wp:extent cx="4777740" cy="233045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3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0F1" w:rsidRPr="00B93380" w:rsidTr="00EC506A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4910F1" w:rsidRPr="00B93380" w:rsidRDefault="00AE5275" w:rsidP="003F65B5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 xml:space="preserve">ขั้นตอนที่ </w:t>
            </w:r>
            <w:r w:rsidR="003F65B5">
              <w:t>2</w:t>
            </w:r>
          </w:p>
        </w:tc>
        <w:tc>
          <w:tcPr>
            <w:tcW w:w="7740" w:type="dxa"/>
            <w:vAlign w:val="center"/>
          </w:tcPr>
          <w:p w:rsidR="004910F1" w:rsidRPr="000C7B6B" w:rsidRDefault="004910F1" w:rsidP="004910F1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กรอกรายละเอียดสัญญาการซื้อขาย</w:t>
            </w:r>
            <w:r w:rsidR="000C7B6B">
              <w:rPr>
                <w:rFonts w:hint="cs"/>
                <w:cs/>
                <w:lang w:bidi="th-TH"/>
              </w:rPr>
              <w:t xml:space="preserve"> เสร็จแล้ว </w:t>
            </w:r>
            <w:r w:rsidR="000C7B6B">
              <w:rPr>
                <w:lang w:bidi="th-TH"/>
              </w:rPr>
              <w:t xml:space="preserve">&gt; </w:t>
            </w:r>
            <w:r w:rsidR="000C7B6B">
              <w:rPr>
                <w:rFonts w:hint="cs"/>
                <w:cs/>
                <w:lang w:bidi="th-TH"/>
              </w:rPr>
              <w:t>คลิกปุ่ม “</w:t>
            </w:r>
            <w:r w:rsidR="00771F88">
              <w:rPr>
                <w:rFonts w:hint="cs"/>
                <w:cs/>
                <w:lang w:bidi="th-TH"/>
              </w:rPr>
              <w:t>เพิ่มสัญญา</w:t>
            </w:r>
            <w:r w:rsidR="000C7B6B">
              <w:rPr>
                <w:rFonts w:hint="cs"/>
                <w:cs/>
                <w:lang w:bidi="th-TH"/>
              </w:rPr>
              <w:t>”</w:t>
            </w:r>
          </w:p>
        </w:tc>
      </w:tr>
      <w:tr w:rsidR="000C7B6B" w:rsidRPr="00B93380" w:rsidTr="000C7B6B">
        <w:trPr>
          <w:trHeight w:val="227"/>
        </w:trPr>
        <w:tc>
          <w:tcPr>
            <w:tcW w:w="1260" w:type="dxa"/>
          </w:tcPr>
          <w:p w:rsidR="000C7B6B" w:rsidRPr="00B93380" w:rsidRDefault="000C7B6B" w:rsidP="000C7B6B">
            <w:pPr>
              <w:pStyle w:val="TH"/>
            </w:pPr>
          </w:p>
          <w:p w:rsidR="000C7B6B" w:rsidRPr="00B93380" w:rsidRDefault="000C7B6B" w:rsidP="000C7B6B">
            <w:pPr>
              <w:pStyle w:val="TH"/>
            </w:pPr>
          </w:p>
          <w:p w:rsidR="000C7B6B" w:rsidRPr="00B93380" w:rsidRDefault="000C7B6B" w:rsidP="000C7B6B">
            <w:pPr>
              <w:pStyle w:val="TH"/>
            </w:pPr>
          </w:p>
          <w:p w:rsidR="000C7B6B" w:rsidRPr="00B93380" w:rsidRDefault="000C7B6B" w:rsidP="000C7B6B">
            <w:pPr>
              <w:pStyle w:val="TH"/>
            </w:pPr>
          </w:p>
          <w:p w:rsidR="000C7B6B" w:rsidRPr="00B93380" w:rsidRDefault="000C7B6B" w:rsidP="000C7B6B">
            <w:pPr>
              <w:pStyle w:val="TH"/>
            </w:pPr>
          </w:p>
          <w:p w:rsidR="000C7B6B" w:rsidRDefault="000C7B6B" w:rsidP="000C7B6B">
            <w:pPr>
              <w:pStyle w:val="TH"/>
            </w:pPr>
          </w:p>
          <w:p w:rsidR="000C7B6B" w:rsidRPr="00B93380" w:rsidRDefault="000C7B6B" w:rsidP="000C7B6B">
            <w:pPr>
              <w:pStyle w:val="TH"/>
              <w:rPr>
                <w:rtl/>
                <w:cs/>
              </w:rPr>
            </w:pPr>
          </w:p>
        </w:tc>
        <w:tc>
          <w:tcPr>
            <w:tcW w:w="7740" w:type="dxa"/>
          </w:tcPr>
          <w:p w:rsidR="000C7B6B" w:rsidRPr="000C7B6B" w:rsidRDefault="000C7B6B" w:rsidP="000C7B6B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45120" behindDoc="0" locked="0" layoutInCell="1" allowOverlap="1" wp14:anchorId="1A4F02D5" wp14:editId="642C751A">
                      <wp:simplePos x="0" y="0"/>
                      <wp:positionH relativeFrom="column">
                        <wp:posOffset>3296285</wp:posOffset>
                      </wp:positionH>
                      <wp:positionV relativeFrom="paragraph">
                        <wp:posOffset>2400300</wp:posOffset>
                      </wp:positionV>
                      <wp:extent cx="396815" cy="250166"/>
                      <wp:effectExtent l="19050" t="19050" r="22860" b="17145"/>
                      <wp:wrapNone/>
                      <wp:docPr id="1054" name="Rectangle 10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6815" cy="25016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5A73C0" id="Rectangle 1054" o:spid="_x0000_s1026" style="position:absolute;margin-left:259.55pt;margin-top:189pt;width:31.25pt;height:19.7pt;z-index:2534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" filled="f" strokecolor="red" strokeweight="2.25pt"/>
                  </w:pict>
                </mc:Fallback>
              </mc:AlternateContent>
            </w:r>
            <w:r w:rsidR="00A617A5">
              <w:object w:dxaOrig="4320" w:dyaOrig="40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201.75pt" o:ole="">
                  <v:imagedata r:id="rId9" o:title=""/>
                </v:shape>
                <o:OLEObject Type="Embed" ProgID="PBrush" ShapeID="_x0000_i1025" DrawAspect="Content" ObjectID="_1562005271" r:id="rId10"/>
              </w:object>
            </w:r>
            <w:r w:rsidRPr="000C7B6B">
              <w:rPr>
                <w:cs/>
              </w:rPr>
              <w:t xml:space="preserve"> </w:t>
            </w:r>
          </w:p>
        </w:tc>
      </w:tr>
    </w:tbl>
    <w:p w:rsidR="003F25ED" w:rsidRPr="009C0730" w:rsidRDefault="002F5B2B" w:rsidP="009C0730">
      <w:pPr>
        <w:pStyle w:val="Heading4"/>
      </w:pPr>
      <w:r w:rsidRPr="009C0730">
        <w:t>TEST</w:t>
      </w:r>
      <w:r w:rsidRPr="009C0730">
        <w:rPr>
          <w:cs/>
        </w:rPr>
        <w:t>-</w:t>
      </w:r>
      <w:r w:rsidRPr="009C0730">
        <w:t>02</w:t>
      </w:r>
      <w:r w:rsidR="003F25ED" w:rsidRPr="009C0730">
        <w:rPr>
          <w:cs/>
        </w:rPr>
        <w:t>-</w:t>
      </w:r>
      <w:r w:rsidR="003F25ED" w:rsidRPr="009C0730">
        <w:t xml:space="preserve">02 </w:t>
      </w:r>
      <w:r w:rsidR="003F25ED" w:rsidRPr="009C0730">
        <w:rPr>
          <w:rFonts w:hint="cs"/>
          <w:cs/>
        </w:rPr>
        <w:t xml:space="preserve">จัดการ </w:t>
      </w:r>
      <w:r w:rsidR="003F25ED" w:rsidRPr="009C0730">
        <w:t>Confirmation Letter</w:t>
      </w:r>
    </w:p>
    <w:tbl>
      <w:tblPr>
        <w:tblStyle w:val="TableGrid"/>
        <w:tblW w:w="9000" w:type="dxa"/>
        <w:tblInd w:w="108" w:type="dxa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60"/>
        <w:gridCol w:w="7740"/>
      </w:tblGrid>
      <w:tr w:rsidR="00263AEA" w:rsidRPr="00B93380" w:rsidTr="00C83178">
        <w:trPr>
          <w:trHeight w:val="227"/>
        </w:trPr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263AEA" w:rsidRPr="00B93380" w:rsidRDefault="00263AEA" w:rsidP="00263AEA">
            <w:pPr>
              <w:pStyle w:val="TH"/>
              <w:rPr>
                <w:cs/>
                <w:lang w:bidi="th-TH"/>
              </w:rPr>
            </w:pPr>
            <w:r w:rsidRPr="00B93380">
              <w:rPr>
                <w:cs/>
                <w:lang w:bidi="th-TH"/>
              </w:rPr>
              <w:t>ระบบ</w:t>
            </w:r>
          </w:p>
        </w:tc>
        <w:tc>
          <w:tcPr>
            <w:tcW w:w="7740" w:type="dxa"/>
            <w:vAlign w:val="center"/>
          </w:tcPr>
          <w:p w:rsidR="00263AEA" w:rsidRPr="00B93380" w:rsidRDefault="002F5B2B" w:rsidP="00263AEA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>02</w:t>
            </w:r>
            <w:r w:rsidR="00263AEA">
              <w:rPr>
                <w:cs/>
              </w:rPr>
              <w:t xml:space="preserve"> </w:t>
            </w:r>
            <w:r w:rsidR="00263AEA">
              <w:rPr>
                <w:rFonts w:hint="cs"/>
                <w:cs/>
              </w:rPr>
              <w:t>การทดสอบระบบการขายและการส่งมอบข้าวรัฐบาลต่อรัฐบาล</w:t>
            </w:r>
          </w:p>
        </w:tc>
      </w:tr>
      <w:tr w:rsidR="00263AEA" w:rsidRPr="00B93380" w:rsidTr="00C83178">
        <w:trPr>
          <w:trHeight w:val="227"/>
        </w:trPr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263AEA" w:rsidRPr="00B93380" w:rsidRDefault="00263AEA" w:rsidP="00263AEA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7740" w:type="dxa"/>
            <w:vAlign w:val="center"/>
          </w:tcPr>
          <w:p w:rsidR="00263AEA" w:rsidRPr="00B93380" w:rsidRDefault="002F5B2B" w:rsidP="00263AEA">
            <w:pPr>
              <w:pStyle w:val="TH"/>
              <w:rPr>
                <w:cs/>
                <w:lang w:bidi="th-TH"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02</w:t>
            </w:r>
            <w:r w:rsidR="008E50D8">
              <w:rPr>
                <w:cs/>
                <w:lang w:bidi="th-TH"/>
              </w:rPr>
              <w:t>-</w:t>
            </w:r>
            <w:r w:rsidR="00263AEA">
              <w:t xml:space="preserve">02 </w:t>
            </w:r>
            <w:r w:rsidR="00AD6EF6">
              <w:rPr>
                <w:rFonts w:hint="cs"/>
                <w:cs/>
                <w:lang w:bidi="th-TH"/>
              </w:rPr>
              <w:t xml:space="preserve">จัดการ </w:t>
            </w:r>
            <w:r w:rsidR="00AD6EF6">
              <w:t>Confirmation Letter</w:t>
            </w:r>
          </w:p>
        </w:tc>
      </w:tr>
      <w:tr w:rsidR="00263AEA" w:rsidRPr="00B93380" w:rsidTr="00C83178">
        <w:trPr>
          <w:trHeight w:val="227"/>
        </w:trPr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263AEA" w:rsidRPr="00B93380" w:rsidRDefault="00263AEA" w:rsidP="00263AEA">
            <w:pPr>
              <w:pStyle w:val="TH"/>
            </w:pPr>
            <w:proofErr w:type="spellStart"/>
            <w:r w:rsidRPr="00B93380">
              <w:rPr>
                <w:cs/>
                <w:lang w:bidi="th-TH"/>
              </w:rPr>
              <w:t>ฟั</w:t>
            </w:r>
            <w:proofErr w:type="spellEnd"/>
            <w:r w:rsidRPr="00B93380">
              <w:rPr>
                <w:cs/>
                <w:lang w:bidi="th-TH"/>
              </w:rPr>
              <w:t>งก</w:t>
            </w:r>
            <w:proofErr w:type="spellStart"/>
            <w:r w:rsidRPr="00B93380">
              <w:rPr>
                <w:cs/>
                <w:lang w:bidi="th-TH"/>
              </w:rPr>
              <w:t>์ชั่น</w:t>
            </w:r>
            <w:proofErr w:type="spellEnd"/>
          </w:p>
        </w:tc>
        <w:tc>
          <w:tcPr>
            <w:tcW w:w="7740" w:type="dxa"/>
            <w:vAlign w:val="center"/>
          </w:tcPr>
          <w:p w:rsidR="00263AEA" w:rsidRPr="00B93380" w:rsidRDefault="00AD6EF6" w:rsidP="00263AEA">
            <w:pPr>
              <w:pStyle w:val="TH"/>
              <w:rPr>
                <w:rtl/>
                <w:cs/>
              </w:rPr>
            </w:pPr>
            <w:r>
              <w:rPr>
                <w:rFonts w:hint="cs"/>
                <w:cs/>
                <w:lang w:bidi="th-TH"/>
              </w:rPr>
              <w:t xml:space="preserve">บันทึก </w:t>
            </w:r>
            <w:r>
              <w:t>Confirmation Letter</w:t>
            </w:r>
          </w:p>
        </w:tc>
      </w:tr>
      <w:tr w:rsidR="00263AEA" w:rsidRPr="00B93380" w:rsidTr="00C83178">
        <w:trPr>
          <w:trHeight w:val="227"/>
        </w:trPr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263AEA" w:rsidRPr="00B93380" w:rsidRDefault="00263AEA" w:rsidP="003F65B5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 xml:space="preserve">ขั้นตอนที่ </w:t>
            </w:r>
            <w:r w:rsidR="003F65B5">
              <w:t>1</w:t>
            </w:r>
          </w:p>
        </w:tc>
        <w:tc>
          <w:tcPr>
            <w:tcW w:w="7740" w:type="dxa"/>
            <w:vAlign w:val="center"/>
          </w:tcPr>
          <w:p w:rsidR="00263AEA" w:rsidRPr="00B93380" w:rsidRDefault="00264E89" w:rsidP="00A617A5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เลือกเมนู “</w:t>
            </w:r>
            <w:r w:rsidR="00A617A5">
              <w:rPr>
                <w:rFonts w:hint="cs"/>
                <w:cs/>
                <w:lang w:bidi="th-TH"/>
              </w:rPr>
              <w:t>งวด</w:t>
            </w:r>
            <w:r>
              <w:rPr>
                <w:rFonts w:hint="cs"/>
                <w:cs/>
                <w:lang w:bidi="th-TH"/>
              </w:rPr>
              <w:t xml:space="preserve">” </w:t>
            </w:r>
          </w:p>
        </w:tc>
      </w:tr>
      <w:tr w:rsidR="00771F88" w:rsidRPr="00B93380" w:rsidTr="0015498E">
        <w:trPr>
          <w:trHeight w:val="227"/>
        </w:trPr>
        <w:tc>
          <w:tcPr>
            <w:tcW w:w="1260" w:type="dxa"/>
            <w:vAlign w:val="center"/>
          </w:tcPr>
          <w:p w:rsidR="00771F88" w:rsidRPr="00B93380" w:rsidRDefault="00771F88" w:rsidP="00771F88">
            <w:pPr>
              <w:pStyle w:val="TH"/>
              <w:rPr>
                <w:rtl/>
                <w:cs/>
              </w:rPr>
            </w:pPr>
          </w:p>
        </w:tc>
        <w:tc>
          <w:tcPr>
            <w:tcW w:w="7740" w:type="dxa"/>
          </w:tcPr>
          <w:p w:rsidR="00771F88" w:rsidRDefault="00771F88" w:rsidP="00771F88">
            <w:pPr>
              <w:pStyle w:val="pic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58592" behindDoc="0" locked="0" layoutInCell="1" allowOverlap="1" wp14:anchorId="2219269D" wp14:editId="39EB207D">
                      <wp:simplePos x="0" y="0"/>
                      <wp:positionH relativeFrom="column">
                        <wp:posOffset>2964815</wp:posOffset>
                      </wp:positionH>
                      <wp:positionV relativeFrom="paragraph">
                        <wp:posOffset>2275840</wp:posOffset>
                      </wp:positionV>
                      <wp:extent cx="342900" cy="185923"/>
                      <wp:effectExtent l="19050" t="19050" r="19050" b="24130"/>
                      <wp:wrapNone/>
                      <wp:docPr id="431" name="Rectangle 4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18592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B92302" id="Rectangle 431" o:spid="_x0000_s1026" style="position:absolute;margin-left:233.45pt;margin-top:179.2pt;width:27pt;height:14.65pt;z-index:2549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" filled="f" strokecolor="red" strokeweight="2.25pt"/>
                  </w:pict>
                </mc:Fallback>
              </mc:AlternateContent>
            </w:r>
            <w:r w:rsidR="00A617A5">
              <w:rPr>
                <w:noProof/>
              </w:rPr>
              <w:drawing>
                <wp:inline distT="0" distB="0" distL="0" distR="0" wp14:anchorId="0DB529A8" wp14:editId="404D7E1B">
                  <wp:extent cx="4777740" cy="2358390"/>
                  <wp:effectExtent l="0" t="0" r="381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178" w:rsidRPr="00B93380" w:rsidTr="00850223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C83178" w:rsidRPr="00045D02" w:rsidRDefault="00C83178" w:rsidP="003F65B5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  <w:lang w:bidi="ar-SA"/>
              </w:rPr>
              <w:t>2</w:t>
            </w:r>
          </w:p>
        </w:tc>
        <w:tc>
          <w:tcPr>
            <w:tcW w:w="7740" w:type="dxa"/>
          </w:tcPr>
          <w:p w:rsidR="00C83178" w:rsidRPr="00045D02" w:rsidRDefault="00C83178" w:rsidP="00C83178">
            <w:pPr>
              <w:contextualSpacing/>
              <w:rPr>
                <w:rFonts w:eastAsia="TH SarabunPSK"/>
                <w:cs/>
              </w:rPr>
            </w:pPr>
            <w:r>
              <w:rPr>
                <w:rFonts w:eastAsia="TH SarabunPSK" w:hint="cs"/>
                <w:cs/>
              </w:rPr>
              <w:t>คลิกปุ่ม “</w:t>
            </w:r>
            <w:r w:rsidR="00EE3ECD">
              <w:rPr>
                <w:rFonts w:eastAsia="TH SarabunPSK" w:hint="cs"/>
                <w:cs/>
              </w:rPr>
              <w:t>สร้าง</w:t>
            </w:r>
            <w:r>
              <w:rPr>
                <w:rFonts w:eastAsia="TH SarabunPSK" w:hint="cs"/>
                <w:cs/>
              </w:rPr>
              <w:t>”</w:t>
            </w:r>
            <w:r w:rsidR="00264E89">
              <w:rPr>
                <w:rFonts w:eastAsia="TH SarabunPSK" w:hint="cs"/>
                <w:cs/>
              </w:rPr>
              <w:t xml:space="preserve"> เพื่อเพิ่ม </w:t>
            </w:r>
            <w:r w:rsidR="00264E89">
              <w:rPr>
                <w:rFonts w:eastAsia="TH SarabunPSK"/>
              </w:rPr>
              <w:t>CONFIRMATION LETTER</w:t>
            </w:r>
          </w:p>
        </w:tc>
      </w:tr>
      <w:tr w:rsidR="00956148" w:rsidRPr="00B93380" w:rsidTr="00850223">
        <w:trPr>
          <w:trHeight w:val="227"/>
        </w:trPr>
        <w:tc>
          <w:tcPr>
            <w:tcW w:w="1260" w:type="dxa"/>
            <w:shd w:val="clear" w:color="auto" w:fill="auto"/>
          </w:tcPr>
          <w:p w:rsidR="00956148" w:rsidRPr="00045D02" w:rsidRDefault="00956148" w:rsidP="00956148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</w:p>
        </w:tc>
        <w:tc>
          <w:tcPr>
            <w:tcW w:w="7740" w:type="dxa"/>
            <w:vAlign w:val="center"/>
          </w:tcPr>
          <w:p w:rsidR="00956148" w:rsidRPr="00045D02" w:rsidRDefault="00956148" w:rsidP="00956148">
            <w:pPr>
              <w:pStyle w:val="pic"/>
              <w:rPr>
                <w:rFonts w:eastAsia="TH SarabunPSK"/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57408" behindDoc="0" locked="0" layoutInCell="1" allowOverlap="1" wp14:anchorId="4C50451E" wp14:editId="3E7870B5">
                      <wp:simplePos x="0" y="0"/>
                      <wp:positionH relativeFrom="column">
                        <wp:posOffset>4284345</wp:posOffset>
                      </wp:positionH>
                      <wp:positionV relativeFrom="paragraph">
                        <wp:posOffset>702945</wp:posOffset>
                      </wp:positionV>
                      <wp:extent cx="438150" cy="224790"/>
                      <wp:effectExtent l="19050" t="19050" r="19050" b="22860"/>
                      <wp:wrapNone/>
                      <wp:docPr id="1102" name="Rectangle 1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2247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0C5591" id="Rectangle 1102" o:spid="_x0000_s1026" style="position:absolute;margin-left:337.35pt;margin-top:55.35pt;width:34.5pt;height:17.7pt;z-index:2534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" filled="f" strokecolor="red" strokeweight="2.25pt"/>
                  </w:pict>
                </mc:Fallback>
              </mc:AlternateContent>
            </w:r>
            <w:r w:rsidR="00A617A5">
              <w:rPr>
                <w:noProof/>
              </w:rPr>
              <w:drawing>
                <wp:inline distT="0" distB="0" distL="0" distR="0" wp14:anchorId="329EAA0B" wp14:editId="2904E7C9">
                  <wp:extent cx="4777740" cy="2315210"/>
                  <wp:effectExtent l="0" t="0" r="381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178" w:rsidRPr="00B93380" w:rsidTr="00F60C5E">
        <w:trPr>
          <w:trHeight w:val="227"/>
        </w:trPr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C83178" w:rsidRPr="00045D02" w:rsidRDefault="00C83178" w:rsidP="003F65B5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  <w:lang w:bidi="ar-SA"/>
              </w:rPr>
              <w:t>3</w:t>
            </w:r>
          </w:p>
        </w:tc>
        <w:tc>
          <w:tcPr>
            <w:tcW w:w="7740" w:type="dxa"/>
            <w:vAlign w:val="center"/>
          </w:tcPr>
          <w:p w:rsidR="00C83178" w:rsidRPr="00045D02" w:rsidRDefault="00956148" w:rsidP="00C83178">
            <w:pPr>
              <w:contextualSpacing/>
              <w:rPr>
                <w:rFonts w:eastAsia="TH SarabunPSK"/>
              </w:rPr>
            </w:pPr>
            <w:r w:rsidRPr="00045D02">
              <w:rPr>
                <w:rFonts w:eastAsia="TH SarabunPSK"/>
                <w:cs/>
              </w:rPr>
              <w:t xml:space="preserve">กรอกรายละเอียด </w:t>
            </w:r>
            <w:r w:rsidRPr="00045D02">
              <w:rPr>
                <w:rFonts w:eastAsia="TH SarabunPSK"/>
              </w:rPr>
              <w:t>Confirmation Letter</w:t>
            </w:r>
          </w:p>
        </w:tc>
      </w:tr>
      <w:tr w:rsidR="00956148" w:rsidRPr="00B93380" w:rsidTr="00850223">
        <w:trPr>
          <w:trHeight w:val="227"/>
        </w:trPr>
        <w:tc>
          <w:tcPr>
            <w:tcW w:w="1260" w:type="dxa"/>
            <w:shd w:val="clear" w:color="auto" w:fill="auto"/>
            <w:vAlign w:val="center"/>
          </w:tcPr>
          <w:p w:rsidR="00956148" w:rsidRPr="00045D02" w:rsidRDefault="00956148" w:rsidP="00956148">
            <w:pPr>
              <w:contextualSpacing/>
              <w:rPr>
                <w:rFonts w:eastAsia="TH SarabunPSK"/>
                <w:cs/>
              </w:rPr>
            </w:pPr>
          </w:p>
        </w:tc>
        <w:tc>
          <w:tcPr>
            <w:tcW w:w="7740" w:type="dxa"/>
            <w:vAlign w:val="center"/>
          </w:tcPr>
          <w:p w:rsidR="00956148" w:rsidRPr="00045D02" w:rsidRDefault="00B62061" w:rsidP="00956148">
            <w:pPr>
              <w:pStyle w:val="pic"/>
              <w:rPr>
                <w:rFonts w:eastAsia="TH SarabunPSK"/>
                <w:cs/>
              </w:rPr>
            </w:pPr>
            <w:r>
              <w:object w:dxaOrig="4320" w:dyaOrig="4241">
                <v:shape id="_x0000_i1026" type="#_x0000_t75" style="width:3in;height:212.25pt" o:ole="">
                  <v:imagedata r:id="rId13" o:title=""/>
                </v:shape>
                <o:OLEObject Type="Embed" ProgID="PBrush" ShapeID="_x0000_i1026" DrawAspect="Content" ObjectID="_1562005272" r:id="rId14"/>
              </w:object>
            </w:r>
          </w:p>
        </w:tc>
      </w:tr>
      <w:tr w:rsidR="00C83178" w:rsidRPr="00B93380" w:rsidTr="00F60C5E">
        <w:trPr>
          <w:trHeight w:val="227"/>
        </w:trPr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C83178" w:rsidRPr="00045D02" w:rsidRDefault="00C83178" w:rsidP="003F65B5">
            <w:pPr>
              <w:pStyle w:val="TH"/>
              <w:rPr>
                <w:rtl/>
                <w:cs/>
              </w:rPr>
            </w:pPr>
            <w:r w:rsidRPr="00045D02">
              <w:rPr>
                <w:cs/>
                <w:lang w:bidi="th-TH"/>
              </w:rPr>
              <w:t xml:space="preserve">ขั้นตอนที่ </w:t>
            </w:r>
            <w:r w:rsidR="003F65B5">
              <w:t>4</w:t>
            </w:r>
          </w:p>
        </w:tc>
        <w:tc>
          <w:tcPr>
            <w:tcW w:w="7740" w:type="dxa"/>
            <w:vAlign w:val="center"/>
          </w:tcPr>
          <w:p w:rsidR="00C83178" w:rsidRDefault="00C83178" w:rsidP="00B62061">
            <w:pPr>
              <w:pStyle w:val="TH"/>
              <w:rPr>
                <w:noProof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เสร็จแล้ว</w:t>
            </w:r>
            <w:r w:rsidRPr="00045D02">
              <w:rPr>
                <w:cs/>
                <w:lang w:bidi="th-TH"/>
              </w:rPr>
              <w:t>คลิกปุ่ม</w:t>
            </w:r>
            <w:r>
              <w:rPr>
                <w:rFonts w:hint="cs"/>
                <w:cs/>
                <w:lang w:bidi="th-TH"/>
              </w:rPr>
              <w:t xml:space="preserve"> “</w:t>
            </w:r>
            <w:r w:rsidR="00EE3ECD">
              <w:rPr>
                <w:rFonts w:hint="cs"/>
                <w:cs/>
                <w:lang w:bidi="th-TH"/>
              </w:rPr>
              <w:t>เพิ่ม</w:t>
            </w:r>
            <w:r>
              <w:rPr>
                <w:rFonts w:hint="cs"/>
                <w:cs/>
                <w:lang w:bidi="th-TH"/>
              </w:rPr>
              <w:t>”</w:t>
            </w:r>
            <w:r w:rsidR="00956148">
              <w:rPr>
                <w:noProof/>
                <w:cs/>
                <w:lang w:bidi="th-TH"/>
              </w:rPr>
              <w:t xml:space="preserve"> </w:t>
            </w:r>
          </w:p>
        </w:tc>
      </w:tr>
      <w:tr w:rsidR="00EE3ECD" w:rsidRPr="00B93380" w:rsidTr="00850223">
        <w:trPr>
          <w:trHeight w:val="227"/>
        </w:trPr>
        <w:tc>
          <w:tcPr>
            <w:tcW w:w="1260" w:type="dxa"/>
            <w:shd w:val="clear" w:color="auto" w:fill="auto"/>
            <w:vAlign w:val="center"/>
          </w:tcPr>
          <w:p w:rsidR="00EE3ECD" w:rsidRPr="00045D02" w:rsidRDefault="00EE3ECD" w:rsidP="00EE3ECD">
            <w:pPr>
              <w:pStyle w:val="TH"/>
              <w:rPr>
                <w:rtl/>
                <w:cs/>
              </w:rPr>
            </w:pPr>
          </w:p>
        </w:tc>
        <w:tc>
          <w:tcPr>
            <w:tcW w:w="7740" w:type="dxa"/>
            <w:vAlign w:val="center"/>
          </w:tcPr>
          <w:p w:rsidR="00EE3ECD" w:rsidRPr="00045D02" w:rsidRDefault="00EE3ECD" w:rsidP="00EE3ECD">
            <w:pPr>
              <w:pStyle w:val="pic"/>
              <w:rPr>
                <w:rFonts w:eastAsia="TH SarabunPSK"/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60640" behindDoc="0" locked="0" layoutInCell="1" allowOverlap="1" wp14:anchorId="6C78AB06" wp14:editId="6C46023C">
                      <wp:simplePos x="0" y="0"/>
                      <wp:positionH relativeFrom="column">
                        <wp:posOffset>3363595</wp:posOffset>
                      </wp:positionH>
                      <wp:positionV relativeFrom="paragraph">
                        <wp:posOffset>2458720</wp:posOffset>
                      </wp:positionV>
                      <wp:extent cx="361315" cy="224790"/>
                      <wp:effectExtent l="19050" t="19050" r="19685" b="22860"/>
                      <wp:wrapNone/>
                      <wp:docPr id="435" name="Rectangle 4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315" cy="2247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8DA283" id="Rectangle 435" o:spid="_x0000_s1026" style="position:absolute;margin-left:264.85pt;margin-top:193.6pt;width:28.45pt;height:17.7pt;z-index:2549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" filled="f" strokecolor="red" strokeweight="2.25pt"/>
                  </w:pict>
                </mc:Fallback>
              </mc:AlternateContent>
            </w:r>
            <w:r w:rsidR="00B62061">
              <w:rPr>
                <w:cs/>
              </w:rPr>
              <w:object w:dxaOrig="4320" w:dyaOrig="3991">
                <v:shape id="_x0000_i1027" type="#_x0000_t75" style="width:3in;height:199.5pt" o:ole="">
                  <v:imagedata r:id="rId15" o:title=""/>
                </v:shape>
                <o:OLEObject Type="Embed" ProgID="PBrush" ShapeID="_x0000_i1027" DrawAspect="Content" ObjectID="_1562005273" r:id="rId16"/>
              </w:object>
            </w:r>
          </w:p>
        </w:tc>
      </w:tr>
    </w:tbl>
    <w:p w:rsidR="00263AEA" w:rsidRDefault="00263AEA" w:rsidP="00263AEA"/>
    <w:p w:rsidR="00263AEA" w:rsidRDefault="00263AEA" w:rsidP="00263AEA">
      <w:r>
        <w:rPr>
          <w:cs/>
        </w:rPr>
        <w:br w:type="page"/>
      </w:r>
    </w:p>
    <w:p w:rsidR="003F25ED" w:rsidRPr="009C0730" w:rsidRDefault="002F5B2B" w:rsidP="009C0730">
      <w:pPr>
        <w:pStyle w:val="Heading4"/>
      </w:pPr>
      <w:r w:rsidRPr="009C0730">
        <w:lastRenderedPageBreak/>
        <w:t>TEST</w:t>
      </w:r>
      <w:r w:rsidRPr="009C0730">
        <w:rPr>
          <w:cs/>
        </w:rPr>
        <w:t>-</w:t>
      </w:r>
      <w:r w:rsidRPr="009C0730">
        <w:t>02</w:t>
      </w:r>
      <w:r w:rsidR="003F25ED" w:rsidRPr="009C0730">
        <w:rPr>
          <w:cs/>
        </w:rPr>
        <w:t>–</w:t>
      </w:r>
      <w:r w:rsidR="003F25ED" w:rsidRPr="009C0730">
        <w:t>0</w:t>
      </w:r>
      <w:r w:rsidR="003F25ED" w:rsidRPr="009C0730">
        <w:rPr>
          <w:rFonts w:hint="cs"/>
          <w:cs/>
        </w:rPr>
        <w:t>3 จัดการการส่งมอบข้าว</w:t>
      </w:r>
    </w:p>
    <w:tbl>
      <w:tblPr>
        <w:tblStyle w:val="TableGrid"/>
        <w:tblW w:w="0" w:type="auto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97"/>
        <w:gridCol w:w="7719"/>
      </w:tblGrid>
      <w:tr w:rsidR="00263AEA" w:rsidRPr="00B93380" w:rsidTr="001443FB">
        <w:trPr>
          <w:trHeight w:val="227"/>
        </w:trPr>
        <w:tc>
          <w:tcPr>
            <w:tcW w:w="1297" w:type="dxa"/>
            <w:shd w:val="clear" w:color="auto" w:fill="D9D9D9" w:themeFill="background1" w:themeFillShade="D9"/>
          </w:tcPr>
          <w:p w:rsidR="00263AEA" w:rsidRPr="00B93380" w:rsidRDefault="00263AEA" w:rsidP="00263AEA">
            <w:pPr>
              <w:pStyle w:val="TH"/>
              <w:rPr>
                <w:cs/>
                <w:lang w:bidi="th-TH"/>
              </w:rPr>
            </w:pPr>
            <w:r w:rsidRPr="00B93380">
              <w:rPr>
                <w:cs/>
                <w:lang w:bidi="th-TH"/>
              </w:rPr>
              <w:t>ระบบ</w:t>
            </w:r>
          </w:p>
        </w:tc>
        <w:tc>
          <w:tcPr>
            <w:tcW w:w="7719" w:type="dxa"/>
          </w:tcPr>
          <w:p w:rsidR="00263AEA" w:rsidRPr="00B93380" w:rsidRDefault="002F5B2B" w:rsidP="00263AEA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>02</w:t>
            </w:r>
            <w:r w:rsidR="00263AEA">
              <w:rPr>
                <w:cs/>
              </w:rPr>
              <w:t xml:space="preserve"> </w:t>
            </w:r>
            <w:r w:rsidR="00263AEA">
              <w:rPr>
                <w:rFonts w:hint="cs"/>
                <w:cs/>
              </w:rPr>
              <w:t>การทดสอบระบบการขายและการส่งมอบข้าวรัฐบาลต่อรัฐบาล</w:t>
            </w:r>
          </w:p>
        </w:tc>
      </w:tr>
      <w:tr w:rsidR="00263AEA" w:rsidRPr="00B93380" w:rsidTr="001443FB">
        <w:trPr>
          <w:trHeight w:val="227"/>
        </w:trPr>
        <w:tc>
          <w:tcPr>
            <w:tcW w:w="1297" w:type="dxa"/>
            <w:shd w:val="clear" w:color="auto" w:fill="D9D9D9" w:themeFill="background1" w:themeFillShade="D9"/>
          </w:tcPr>
          <w:p w:rsidR="00263AEA" w:rsidRPr="00B93380" w:rsidRDefault="00263AEA" w:rsidP="00263AEA">
            <w:pPr>
              <w:pStyle w:val="TH"/>
              <w:rPr>
                <w:cs/>
                <w:lang w:bidi="th-TH"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7719" w:type="dxa"/>
          </w:tcPr>
          <w:p w:rsidR="00263AEA" w:rsidRPr="00B93380" w:rsidRDefault="002F5B2B" w:rsidP="00263AEA">
            <w:pPr>
              <w:pStyle w:val="TH"/>
              <w:rPr>
                <w:cs/>
                <w:lang w:bidi="th-TH"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02</w:t>
            </w:r>
            <w:r w:rsidR="008E50D8">
              <w:rPr>
                <w:cs/>
                <w:lang w:bidi="th-TH"/>
              </w:rPr>
              <w:t>–</w:t>
            </w:r>
            <w:r w:rsidR="00263AEA">
              <w:t>0</w:t>
            </w:r>
            <w:r w:rsidR="00263AEA">
              <w:rPr>
                <w:rFonts w:hint="cs"/>
                <w:cs/>
                <w:lang w:bidi="th-TH"/>
              </w:rPr>
              <w:t>3 จัดการการส่งมอบข้าว</w:t>
            </w:r>
          </w:p>
        </w:tc>
      </w:tr>
      <w:tr w:rsidR="00263AEA" w:rsidRPr="00B93380" w:rsidTr="001443FB">
        <w:trPr>
          <w:trHeight w:val="227"/>
        </w:trPr>
        <w:tc>
          <w:tcPr>
            <w:tcW w:w="1297" w:type="dxa"/>
            <w:shd w:val="clear" w:color="auto" w:fill="D9D9D9" w:themeFill="background1" w:themeFillShade="D9"/>
          </w:tcPr>
          <w:p w:rsidR="00263AEA" w:rsidRPr="00B93380" w:rsidRDefault="00263AEA" w:rsidP="00263AEA">
            <w:pPr>
              <w:pStyle w:val="TH"/>
              <w:rPr>
                <w:cs/>
                <w:lang w:bidi="th-TH"/>
              </w:rPr>
            </w:pPr>
            <w:proofErr w:type="spellStart"/>
            <w:r w:rsidRPr="00B93380">
              <w:rPr>
                <w:cs/>
                <w:lang w:bidi="th-TH"/>
              </w:rPr>
              <w:t>ฟั</w:t>
            </w:r>
            <w:proofErr w:type="spellEnd"/>
            <w:r w:rsidRPr="00B93380">
              <w:rPr>
                <w:cs/>
                <w:lang w:bidi="th-TH"/>
              </w:rPr>
              <w:t>งก</w:t>
            </w:r>
            <w:proofErr w:type="spellStart"/>
            <w:r w:rsidRPr="00B93380">
              <w:rPr>
                <w:cs/>
                <w:lang w:bidi="th-TH"/>
              </w:rPr>
              <w:t>์ชั่น</w:t>
            </w:r>
            <w:proofErr w:type="spellEnd"/>
          </w:p>
        </w:tc>
        <w:tc>
          <w:tcPr>
            <w:tcW w:w="7719" w:type="dxa"/>
          </w:tcPr>
          <w:p w:rsidR="00263AEA" w:rsidRPr="00B93380" w:rsidRDefault="00AD6EF6" w:rsidP="00263AEA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บันทึกใบจองเรือ</w:t>
            </w:r>
          </w:p>
        </w:tc>
      </w:tr>
      <w:tr w:rsidR="00263AEA" w:rsidRPr="00B93380" w:rsidTr="001443FB">
        <w:trPr>
          <w:trHeight w:val="227"/>
        </w:trPr>
        <w:tc>
          <w:tcPr>
            <w:tcW w:w="1297" w:type="dxa"/>
            <w:shd w:val="clear" w:color="auto" w:fill="D9D9D9" w:themeFill="background1" w:themeFillShade="D9"/>
          </w:tcPr>
          <w:p w:rsidR="00263AEA" w:rsidRPr="00B93380" w:rsidRDefault="00263AEA" w:rsidP="003F65B5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 xml:space="preserve">ขั้นตอนที่ </w:t>
            </w:r>
            <w:r w:rsidR="003F65B5">
              <w:t>1</w:t>
            </w:r>
          </w:p>
        </w:tc>
        <w:tc>
          <w:tcPr>
            <w:tcW w:w="7719" w:type="dxa"/>
          </w:tcPr>
          <w:p w:rsidR="00263AEA" w:rsidRPr="00B93380" w:rsidRDefault="00A51813" w:rsidP="00B62061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เลือกเมนู</w:t>
            </w:r>
            <w:r w:rsidR="00B961E8">
              <w:rPr>
                <w:cs/>
                <w:lang w:bidi="th-TH"/>
              </w:rPr>
              <w:t xml:space="preserve"> </w:t>
            </w:r>
            <w:r w:rsidR="00B961E8">
              <w:rPr>
                <w:rFonts w:hint="cs"/>
                <w:cs/>
                <w:lang w:bidi="th-TH"/>
              </w:rPr>
              <w:t>“</w:t>
            </w:r>
            <w:r w:rsidR="00B62061">
              <w:rPr>
                <w:rFonts w:hint="cs"/>
                <w:cs/>
                <w:lang w:bidi="th-TH"/>
              </w:rPr>
              <w:t>ลำดับเรือ</w:t>
            </w:r>
            <w:r w:rsidR="00B961E8">
              <w:rPr>
                <w:rFonts w:hint="cs"/>
                <w:cs/>
                <w:lang w:bidi="th-TH"/>
              </w:rPr>
              <w:t>”</w:t>
            </w:r>
          </w:p>
        </w:tc>
      </w:tr>
      <w:tr w:rsidR="00B961E8" w:rsidRPr="00B93380" w:rsidTr="001443FB">
        <w:trPr>
          <w:trHeight w:val="227"/>
        </w:trPr>
        <w:tc>
          <w:tcPr>
            <w:tcW w:w="1297" w:type="dxa"/>
          </w:tcPr>
          <w:p w:rsidR="00B961E8" w:rsidRPr="00B93380" w:rsidRDefault="00B961E8" w:rsidP="00B961E8">
            <w:pPr>
              <w:pStyle w:val="TH"/>
              <w:rPr>
                <w:rtl/>
                <w:cs/>
              </w:rPr>
            </w:pPr>
          </w:p>
        </w:tc>
        <w:tc>
          <w:tcPr>
            <w:tcW w:w="7719" w:type="dxa"/>
          </w:tcPr>
          <w:p w:rsidR="00B961E8" w:rsidRPr="00045D02" w:rsidRDefault="00B961E8" w:rsidP="00B961E8">
            <w:pPr>
              <w:pStyle w:val="pic"/>
              <w:rPr>
                <w:rFonts w:eastAsia="TH SarabunPSK"/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61504" behindDoc="0" locked="0" layoutInCell="1" allowOverlap="1" wp14:anchorId="31ED1384" wp14:editId="6F128D49">
                      <wp:simplePos x="0" y="0"/>
                      <wp:positionH relativeFrom="column">
                        <wp:posOffset>3258820</wp:posOffset>
                      </wp:positionH>
                      <wp:positionV relativeFrom="paragraph">
                        <wp:posOffset>2254250</wp:posOffset>
                      </wp:positionV>
                      <wp:extent cx="409433" cy="204716"/>
                      <wp:effectExtent l="19050" t="19050" r="10160" b="24130"/>
                      <wp:wrapNone/>
                      <wp:docPr id="1114" name="Rectangle 1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433" cy="20471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D36CF4" id="Rectangle 1114" o:spid="_x0000_s1026" style="position:absolute;margin-left:256.6pt;margin-top:177.5pt;width:32.25pt;height:16.1pt;z-index:2534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" filled="f" strokecolor="red" strokeweight="2.25pt"/>
                  </w:pict>
                </mc:Fallback>
              </mc:AlternateContent>
            </w:r>
            <w:r w:rsidR="00B62061">
              <w:rPr>
                <w:noProof/>
              </w:rPr>
              <w:drawing>
                <wp:inline distT="0" distB="0" distL="0" distR="0" wp14:anchorId="70D62FD8" wp14:editId="63F66681">
                  <wp:extent cx="4777740" cy="2358390"/>
                  <wp:effectExtent l="0" t="0" r="381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1E8" w:rsidRPr="00B93380" w:rsidTr="001443FB">
        <w:trPr>
          <w:trHeight w:val="227"/>
        </w:trPr>
        <w:tc>
          <w:tcPr>
            <w:tcW w:w="1297" w:type="dxa"/>
            <w:shd w:val="clear" w:color="auto" w:fill="D9D9D9" w:themeFill="background1" w:themeFillShade="D9"/>
            <w:vAlign w:val="center"/>
          </w:tcPr>
          <w:p w:rsidR="00B961E8" w:rsidRPr="00B93380" w:rsidRDefault="00B961E8" w:rsidP="003F65B5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 xml:space="preserve">ขั้นตอนที่ </w:t>
            </w:r>
            <w:r w:rsidR="003F65B5">
              <w:t>2</w:t>
            </w:r>
          </w:p>
        </w:tc>
        <w:tc>
          <w:tcPr>
            <w:tcW w:w="7719" w:type="dxa"/>
            <w:vAlign w:val="center"/>
          </w:tcPr>
          <w:p w:rsidR="00B961E8" w:rsidRPr="00B93380" w:rsidRDefault="00B62061" w:rsidP="00B961E8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เลือกงวดที่ต้องการเพิ่มใบจองเรือ</w:t>
            </w:r>
          </w:p>
        </w:tc>
      </w:tr>
      <w:tr w:rsidR="00B961E8" w:rsidRPr="00B93380" w:rsidTr="001443FB">
        <w:trPr>
          <w:trHeight w:val="227"/>
        </w:trPr>
        <w:tc>
          <w:tcPr>
            <w:tcW w:w="1297" w:type="dxa"/>
            <w:shd w:val="clear" w:color="auto" w:fill="auto"/>
            <w:vAlign w:val="center"/>
          </w:tcPr>
          <w:p w:rsidR="00B961E8" w:rsidRPr="00B93380" w:rsidRDefault="00B961E8" w:rsidP="00B961E8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7719" w:type="dxa"/>
          </w:tcPr>
          <w:p w:rsidR="00B961E8" w:rsidRPr="00045D02" w:rsidRDefault="00B961E8" w:rsidP="00B961E8">
            <w:pPr>
              <w:pStyle w:val="pic"/>
              <w:rPr>
                <w:rFonts w:eastAsia="Calibri"/>
                <w:lang w:bidi="ar-S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63552" behindDoc="0" locked="0" layoutInCell="1" allowOverlap="1" wp14:anchorId="5FB5D89F" wp14:editId="5E442C45">
                      <wp:simplePos x="0" y="0"/>
                      <wp:positionH relativeFrom="column">
                        <wp:posOffset>457199</wp:posOffset>
                      </wp:positionH>
                      <wp:positionV relativeFrom="paragraph">
                        <wp:posOffset>732790</wp:posOffset>
                      </wp:positionV>
                      <wp:extent cx="4241165" cy="232012"/>
                      <wp:effectExtent l="19050" t="19050" r="26035" b="15875"/>
                      <wp:wrapNone/>
                      <wp:docPr id="1140" name="Rectangle 1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1165" cy="23201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5D3D11" id="Rectangle 1140" o:spid="_x0000_s1026" style="position:absolute;margin-left:36pt;margin-top:57.7pt;width:333.95pt;height:18.25pt;z-index:2534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" filled="f" strokecolor="red" strokeweight="2.25pt"/>
                  </w:pict>
                </mc:Fallback>
              </mc:AlternateContent>
            </w:r>
            <w:r w:rsidR="00B62061">
              <w:rPr>
                <w:noProof/>
              </w:rPr>
              <w:drawing>
                <wp:inline distT="0" distB="0" distL="0" distR="0" wp14:anchorId="3AC45649" wp14:editId="0D978162">
                  <wp:extent cx="4764405" cy="2299970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405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0D8" w:rsidRPr="00B93380" w:rsidTr="001443FB">
        <w:trPr>
          <w:trHeight w:val="227"/>
        </w:trPr>
        <w:tc>
          <w:tcPr>
            <w:tcW w:w="1297" w:type="dxa"/>
            <w:shd w:val="clear" w:color="auto" w:fill="D9D9D9" w:themeFill="background1" w:themeFillShade="D9"/>
            <w:vAlign w:val="center"/>
          </w:tcPr>
          <w:p w:rsidR="00D550D8" w:rsidRPr="00B93380" w:rsidRDefault="00AE5275" w:rsidP="003F65B5">
            <w:pPr>
              <w:pStyle w:val="TH"/>
              <w:rPr>
                <w:cs/>
                <w:lang w:bidi="th-TH"/>
              </w:rPr>
            </w:pPr>
            <w:r w:rsidRPr="00B93380">
              <w:rPr>
                <w:cs/>
                <w:lang w:bidi="th-TH"/>
              </w:rPr>
              <w:t xml:space="preserve">ขั้นตอนที่ </w:t>
            </w:r>
            <w:r w:rsidR="003F65B5">
              <w:t>3</w:t>
            </w:r>
          </w:p>
        </w:tc>
        <w:tc>
          <w:tcPr>
            <w:tcW w:w="7719" w:type="dxa"/>
          </w:tcPr>
          <w:p w:rsidR="00D550D8" w:rsidRPr="00B62061" w:rsidRDefault="00B62061" w:rsidP="00D550D8">
            <w:pPr>
              <w:pStyle w:val="TH"/>
              <w:rPr>
                <w:noProof/>
              </w:rPr>
            </w:pPr>
            <w:r>
              <w:rPr>
                <w:rFonts w:hint="cs"/>
                <w:cs/>
                <w:lang w:bidi="th-TH"/>
              </w:rPr>
              <w:t xml:space="preserve">คลิกปุ่ม </w:t>
            </w:r>
            <w:r>
              <w:rPr>
                <w:cs/>
                <w:lang w:bidi="th-TH"/>
              </w:rPr>
              <w:t>“</w:t>
            </w:r>
            <w:r>
              <w:rPr>
                <w:rFonts w:hint="cs"/>
                <w:cs/>
                <w:lang w:bidi="th-TH"/>
              </w:rPr>
              <w:t>เพิ่มลำดับเรือ</w:t>
            </w:r>
            <w:r>
              <w:rPr>
                <w:cs/>
                <w:lang w:bidi="th-TH"/>
              </w:rPr>
              <w:t>”</w:t>
            </w:r>
          </w:p>
        </w:tc>
      </w:tr>
      <w:tr w:rsidR="00D550D8" w:rsidRPr="00B93380" w:rsidTr="001443FB">
        <w:trPr>
          <w:trHeight w:val="227"/>
        </w:trPr>
        <w:tc>
          <w:tcPr>
            <w:tcW w:w="1297" w:type="dxa"/>
            <w:shd w:val="clear" w:color="auto" w:fill="auto"/>
            <w:vAlign w:val="center"/>
          </w:tcPr>
          <w:p w:rsidR="00D550D8" w:rsidRPr="00B93380" w:rsidRDefault="00D550D8" w:rsidP="00D550D8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7719" w:type="dxa"/>
            <w:vAlign w:val="center"/>
          </w:tcPr>
          <w:p w:rsidR="00D550D8" w:rsidRPr="00045D02" w:rsidRDefault="00B62061" w:rsidP="00D550D8">
            <w:pPr>
              <w:pStyle w:val="pic"/>
              <w:rPr>
                <w:rFonts w:eastAsia="TH SarabunPSK"/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82144" behindDoc="0" locked="0" layoutInCell="1" allowOverlap="1" wp14:anchorId="322B076B" wp14:editId="37C8726E">
                      <wp:simplePos x="0" y="0"/>
                      <wp:positionH relativeFrom="column">
                        <wp:posOffset>4049395</wp:posOffset>
                      </wp:positionH>
                      <wp:positionV relativeFrom="paragraph">
                        <wp:posOffset>1033145</wp:posOffset>
                      </wp:positionV>
                      <wp:extent cx="577850" cy="231775"/>
                      <wp:effectExtent l="19050" t="19050" r="12700" b="15875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7850" cy="2317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5E1518" id="Rectangle 8" o:spid="_x0000_s1026" style="position:absolute;margin-left:318.85pt;margin-top:81.35pt;width:45.5pt;height:18.25pt;z-index:2549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9312E8B" wp14:editId="4ED37857">
                  <wp:extent cx="4764405" cy="2299970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405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0D8" w:rsidRPr="00B93380" w:rsidTr="001443FB">
        <w:trPr>
          <w:trHeight w:val="227"/>
        </w:trPr>
        <w:tc>
          <w:tcPr>
            <w:tcW w:w="1297" w:type="dxa"/>
            <w:shd w:val="clear" w:color="auto" w:fill="D9D9D9" w:themeFill="background1" w:themeFillShade="D9"/>
            <w:vAlign w:val="center"/>
          </w:tcPr>
          <w:p w:rsidR="00D550D8" w:rsidRPr="00B93380" w:rsidRDefault="00AE5275" w:rsidP="003F65B5">
            <w:pPr>
              <w:pStyle w:val="TH"/>
              <w:rPr>
                <w:cs/>
                <w:lang w:bidi="th-TH"/>
              </w:rPr>
            </w:pPr>
            <w:r w:rsidRPr="00B93380">
              <w:rPr>
                <w:cs/>
                <w:lang w:bidi="th-TH"/>
              </w:rPr>
              <w:t xml:space="preserve">ขั้นตอนที่ </w:t>
            </w:r>
            <w:r w:rsidR="003F65B5">
              <w:t>4</w:t>
            </w:r>
          </w:p>
        </w:tc>
        <w:tc>
          <w:tcPr>
            <w:tcW w:w="7719" w:type="dxa"/>
            <w:vAlign w:val="center"/>
          </w:tcPr>
          <w:p w:rsidR="00D550D8" w:rsidRDefault="00B62061" w:rsidP="00D550D8">
            <w:pPr>
              <w:pStyle w:val="TH"/>
              <w:rPr>
                <w:noProof/>
              </w:rPr>
            </w:pPr>
            <w:r>
              <w:rPr>
                <w:rFonts w:hint="cs"/>
                <w:noProof/>
                <w:cs/>
                <w:lang w:bidi="th-TH"/>
              </w:rPr>
              <w:t xml:space="preserve">กรอกรายละเอียดของรายการ </w:t>
            </w:r>
            <w:r>
              <w:rPr>
                <w:noProof/>
              </w:rPr>
              <w:t>Booking</w:t>
            </w:r>
          </w:p>
        </w:tc>
      </w:tr>
      <w:tr w:rsidR="00D550D8" w:rsidRPr="00B93380" w:rsidTr="001443FB">
        <w:trPr>
          <w:trHeight w:val="227"/>
        </w:trPr>
        <w:tc>
          <w:tcPr>
            <w:tcW w:w="1297" w:type="dxa"/>
            <w:shd w:val="clear" w:color="auto" w:fill="auto"/>
            <w:vAlign w:val="center"/>
          </w:tcPr>
          <w:p w:rsidR="00D550D8" w:rsidRPr="00B93380" w:rsidRDefault="00D550D8" w:rsidP="00D550D8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7719" w:type="dxa"/>
            <w:vAlign w:val="center"/>
          </w:tcPr>
          <w:p w:rsidR="00D550D8" w:rsidRPr="00045D02" w:rsidRDefault="00B62061" w:rsidP="00D550D8">
            <w:pPr>
              <w:pStyle w:val="pic"/>
              <w:rPr>
                <w:rFonts w:eastAsia="TH SarabunPSK"/>
                <w:cs/>
              </w:rPr>
            </w:pPr>
            <w:r>
              <w:rPr>
                <w:cs/>
              </w:rPr>
              <w:object w:dxaOrig="4320" w:dyaOrig="4118">
                <v:shape id="_x0000_i1028" type="#_x0000_t75" style="width:3in;height:206.25pt" o:ole="">
                  <v:imagedata r:id="rId18" o:title=""/>
                </v:shape>
                <o:OLEObject Type="Embed" ProgID="PBrush" ShapeID="_x0000_i1028" DrawAspect="Content" ObjectID="_1562005274" r:id="rId19"/>
              </w:object>
            </w:r>
          </w:p>
        </w:tc>
      </w:tr>
      <w:tr w:rsidR="00267A4A" w:rsidRPr="00B93380" w:rsidTr="001443FB">
        <w:trPr>
          <w:trHeight w:val="227"/>
        </w:trPr>
        <w:tc>
          <w:tcPr>
            <w:tcW w:w="1297" w:type="dxa"/>
            <w:shd w:val="clear" w:color="auto" w:fill="D9D9D9" w:themeFill="background1" w:themeFillShade="D9"/>
            <w:vAlign w:val="center"/>
          </w:tcPr>
          <w:p w:rsidR="00267A4A" w:rsidRPr="00B93380" w:rsidRDefault="00643C75" w:rsidP="003F65B5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 xml:space="preserve">ขั้นตอนที่ </w:t>
            </w:r>
            <w:r w:rsidR="003F65B5">
              <w:t>5</w:t>
            </w:r>
          </w:p>
        </w:tc>
        <w:tc>
          <w:tcPr>
            <w:tcW w:w="7719" w:type="dxa"/>
            <w:vAlign w:val="center"/>
          </w:tcPr>
          <w:p w:rsidR="00267A4A" w:rsidRDefault="00267A4A" w:rsidP="00876BFC">
            <w:pPr>
              <w:pStyle w:val="TH"/>
              <w:rPr>
                <w:noProof/>
              </w:rPr>
            </w:pPr>
            <w:r>
              <w:rPr>
                <w:rFonts w:hint="cs"/>
                <w:cs/>
                <w:lang w:bidi="th-TH"/>
              </w:rPr>
              <w:t>เมื่อกรอกรายละเอียด</w:t>
            </w:r>
            <w:r w:rsidR="00876BFC">
              <w:rPr>
                <w:noProof/>
              </w:rPr>
              <w:t xml:space="preserve"> Booking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t xml:space="preserve">&gt; </w:t>
            </w:r>
            <w:r w:rsidR="00876BFC">
              <w:rPr>
                <w:rFonts w:hint="cs"/>
                <w:cs/>
                <w:lang w:bidi="th-TH"/>
              </w:rPr>
              <w:t xml:space="preserve">เสร็จแล้วคลิกปุ่ม </w:t>
            </w:r>
            <w:r w:rsidR="00876BFC">
              <w:rPr>
                <w:rFonts w:hint="cs"/>
                <w:cs/>
                <w:lang w:bidi="th-TH"/>
              </w:rPr>
              <w:t>“</w:t>
            </w:r>
            <w:r w:rsidR="00876BFC">
              <w:rPr>
                <w:rFonts w:hint="cs"/>
                <w:cs/>
                <w:lang w:bidi="th-TH"/>
              </w:rPr>
              <w:t>เพิ่ม</w:t>
            </w:r>
            <w:r w:rsidR="00876BFC">
              <w:rPr>
                <w:rFonts w:hint="cs"/>
                <w:cs/>
                <w:lang w:bidi="th-TH"/>
              </w:rPr>
              <w:t>”</w:t>
            </w:r>
          </w:p>
        </w:tc>
      </w:tr>
      <w:tr w:rsidR="00267A4A" w:rsidRPr="00B93380" w:rsidTr="001443FB">
        <w:trPr>
          <w:trHeight w:val="227"/>
        </w:trPr>
        <w:tc>
          <w:tcPr>
            <w:tcW w:w="1297" w:type="dxa"/>
            <w:shd w:val="clear" w:color="auto" w:fill="auto"/>
            <w:vAlign w:val="center"/>
          </w:tcPr>
          <w:p w:rsidR="00267A4A" w:rsidRPr="00B93380" w:rsidRDefault="00267A4A" w:rsidP="00267A4A">
            <w:pPr>
              <w:pStyle w:val="TH"/>
              <w:rPr>
                <w:rtl/>
                <w:cs/>
              </w:rPr>
            </w:pPr>
          </w:p>
        </w:tc>
        <w:tc>
          <w:tcPr>
            <w:tcW w:w="7719" w:type="dxa"/>
          </w:tcPr>
          <w:p w:rsidR="00267A4A" w:rsidRPr="00045D02" w:rsidRDefault="00EE3ECD" w:rsidP="00267A4A">
            <w:pPr>
              <w:pStyle w:val="pic"/>
              <w:rPr>
                <w:rFonts w:eastAsia="TH SarabunPSK"/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71744" behindDoc="0" locked="0" layoutInCell="1" allowOverlap="1" wp14:anchorId="48C3DCB6" wp14:editId="1CF7183F">
                      <wp:simplePos x="0" y="0"/>
                      <wp:positionH relativeFrom="column">
                        <wp:posOffset>3416301</wp:posOffset>
                      </wp:positionH>
                      <wp:positionV relativeFrom="paragraph">
                        <wp:posOffset>2668270</wp:posOffset>
                      </wp:positionV>
                      <wp:extent cx="215900" cy="247650"/>
                      <wp:effectExtent l="19050" t="19050" r="12700" b="19050"/>
                      <wp:wrapNone/>
                      <wp:docPr id="961" name="Rectangle 9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A2C30C" id="Rectangle 961" o:spid="_x0000_s1026" style="position:absolute;margin-left:269pt;margin-top:210.1pt;width:17pt;height:19.5pt;z-index:2534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 w:rsidR="00876BFC">
              <w:rPr>
                <w:cs/>
              </w:rPr>
              <w:t xml:space="preserve"> </w:t>
            </w:r>
            <w:r w:rsidR="00876BFC">
              <w:object w:dxaOrig="4168" w:dyaOrig="4320">
                <v:shape id="_x0000_i1029" type="#_x0000_t75" style="width:208.5pt;height:3in" o:ole="">
                  <v:imagedata r:id="rId20" o:title=""/>
                </v:shape>
                <o:OLEObject Type="Embed" ProgID="PBrush" ShapeID="_x0000_i1029" DrawAspect="Content" ObjectID="_1562005275" r:id="rId21"/>
              </w:object>
            </w:r>
          </w:p>
        </w:tc>
      </w:tr>
      <w:tr w:rsidR="00267A4A" w:rsidRPr="00B93380" w:rsidTr="001443FB">
        <w:trPr>
          <w:trHeight w:val="227"/>
        </w:trPr>
        <w:tc>
          <w:tcPr>
            <w:tcW w:w="1297" w:type="dxa"/>
            <w:shd w:val="clear" w:color="auto" w:fill="D9D9D9" w:themeFill="background1" w:themeFillShade="D9"/>
          </w:tcPr>
          <w:p w:rsidR="00267A4A" w:rsidRPr="00045D02" w:rsidRDefault="00267A4A" w:rsidP="003F65B5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  <w:lang w:bidi="ar-SA"/>
              </w:rPr>
              <w:t>6</w:t>
            </w:r>
          </w:p>
        </w:tc>
        <w:tc>
          <w:tcPr>
            <w:tcW w:w="7719" w:type="dxa"/>
          </w:tcPr>
          <w:p w:rsidR="00267A4A" w:rsidRPr="00BA66BC" w:rsidRDefault="009D5AE4" w:rsidP="009D5AE4">
            <w:pPr>
              <w:contextualSpacing/>
              <w:rPr>
                <w:rFonts w:eastAsia="TH SarabunPSK"/>
                <w:cs/>
              </w:rPr>
            </w:pPr>
            <w:r>
              <w:rPr>
                <w:rFonts w:eastAsia="TH SarabunPSK" w:hint="cs"/>
                <w:cs/>
              </w:rPr>
              <w:t>ปรากฏ</w:t>
            </w:r>
            <w:r w:rsidR="00BA66BC">
              <w:rPr>
                <w:rFonts w:eastAsia="TH SarabunPSK" w:hint="cs"/>
                <w:cs/>
              </w:rPr>
              <w:t xml:space="preserve">รายการ </w:t>
            </w:r>
            <w:r w:rsidR="00BA66BC">
              <w:rPr>
                <w:rFonts w:eastAsia="TH SarabunPSK"/>
              </w:rPr>
              <w:t>Booking</w:t>
            </w:r>
            <w:r>
              <w:rPr>
                <w:rFonts w:eastAsia="TH SarabunPSK" w:hint="cs"/>
                <w:cs/>
              </w:rPr>
              <w:t xml:space="preserve"> ที่ได้เพิ่มไป</w:t>
            </w:r>
            <w:r w:rsidRPr="009D5AE4">
              <w:rPr>
                <w:rFonts w:eastAsia="TH SarabunPSK"/>
                <w:cs/>
              </w:rPr>
              <w:t>เมื่อสักครู่</w:t>
            </w:r>
          </w:p>
        </w:tc>
      </w:tr>
      <w:tr w:rsidR="00267A4A" w:rsidRPr="00B93380" w:rsidTr="001443FB">
        <w:trPr>
          <w:trHeight w:val="227"/>
        </w:trPr>
        <w:tc>
          <w:tcPr>
            <w:tcW w:w="1297" w:type="dxa"/>
            <w:shd w:val="clear" w:color="auto" w:fill="auto"/>
          </w:tcPr>
          <w:p w:rsidR="00267A4A" w:rsidRPr="00045D02" w:rsidRDefault="00267A4A" w:rsidP="00267A4A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</w:p>
        </w:tc>
        <w:tc>
          <w:tcPr>
            <w:tcW w:w="7719" w:type="dxa"/>
          </w:tcPr>
          <w:p w:rsidR="00267A4A" w:rsidRPr="00045D02" w:rsidRDefault="009D5AE4" w:rsidP="00267A4A">
            <w:pPr>
              <w:pStyle w:val="pic"/>
              <w:rPr>
                <w:rFonts w:eastAsia="Calibri"/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84192" behindDoc="0" locked="0" layoutInCell="1" allowOverlap="1" wp14:anchorId="14661048" wp14:editId="2A8B6490">
                      <wp:simplePos x="0" y="0"/>
                      <wp:positionH relativeFrom="column">
                        <wp:posOffset>628650</wp:posOffset>
                      </wp:positionH>
                      <wp:positionV relativeFrom="paragraph">
                        <wp:posOffset>1539240</wp:posOffset>
                      </wp:positionV>
                      <wp:extent cx="3937000" cy="247650"/>
                      <wp:effectExtent l="19050" t="19050" r="25400" b="190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20EB58" id="Rectangle 10" o:spid="_x0000_s1026" style="position:absolute;margin-left:49.5pt;margin-top:121.2pt;width:310pt;height:19.5pt;z-index:2549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BA98D7A" wp14:editId="4A4356A0">
                  <wp:extent cx="4764405" cy="228092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405" cy="228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A4A" w:rsidRPr="00B93380" w:rsidTr="001443FB">
        <w:trPr>
          <w:trHeight w:val="227"/>
        </w:trPr>
        <w:tc>
          <w:tcPr>
            <w:tcW w:w="1297" w:type="dxa"/>
            <w:shd w:val="clear" w:color="auto" w:fill="D9D9D9" w:themeFill="background1" w:themeFillShade="D9"/>
          </w:tcPr>
          <w:p w:rsidR="00267A4A" w:rsidRPr="00045D02" w:rsidRDefault="00267A4A" w:rsidP="003F65B5">
            <w:pPr>
              <w:contextualSpacing/>
              <w:rPr>
                <w:rFonts w:eastAsia="TH SarabunPSK"/>
                <w:lang w:bidi="ar-SA"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  <w:lang w:bidi="ar-SA"/>
              </w:rPr>
              <w:t>7</w:t>
            </w:r>
          </w:p>
        </w:tc>
        <w:tc>
          <w:tcPr>
            <w:tcW w:w="7719" w:type="dxa"/>
          </w:tcPr>
          <w:p w:rsidR="00267A4A" w:rsidRDefault="009D5AE4" w:rsidP="00267A4A">
            <w:pPr>
              <w:tabs>
                <w:tab w:val="left" w:pos="5301"/>
              </w:tabs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 xml:space="preserve">คลิก </w:t>
            </w:r>
            <w:r>
              <w:rPr>
                <w:rFonts w:eastAsia="TH SarabunPSK"/>
              </w:rPr>
              <w:t>Booking</w:t>
            </w:r>
            <w:r>
              <w:rPr>
                <w:rFonts w:hint="cs"/>
                <w:noProof/>
                <w:cs/>
              </w:rPr>
              <w:t xml:space="preserve"> ที่ต้องการเพิ่มผู้ส่งออก</w:t>
            </w:r>
          </w:p>
        </w:tc>
      </w:tr>
      <w:tr w:rsidR="00267A4A" w:rsidRPr="00B93380" w:rsidTr="001443FB">
        <w:trPr>
          <w:trHeight w:val="227"/>
        </w:trPr>
        <w:tc>
          <w:tcPr>
            <w:tcW w:w="1297" w:type="dxa"/>
            <w:shd w:val="clear" w:color="auto" w:fill="auto"/>
          </w:tcPr>
          <w:p w:rsidR="00267A4A" w:rsidRPr="00045D02" w:rsidRDefault="00267A4A" w:rsidP="00267A4A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</w:p>
        </w:tc>
        <w:tc>
          <w:tcPr>
            <w:tcW w:w="7719" w:type="dxa"/>
          </w:tcPr>
          <w:p w:rsidR="00267A4A" w:rsidRDefault="009D5AE4" w:rsidP="00267A4A">
            <w:pPr>
              <w:pStyle w:val="pic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86240" behindDoc="0" locked="0" layoutInCell="1" allowOverlap="1" wp14:anchorId="071BF2AB" wp14:editId="5639507A">
                      <wp:simplePos x="0" y="0"/>
                      <wp:positionH relativeFrom="column">
                        <wp:posOffset>655955</wp:posOffset>
                      </wp:positionH>
                      <wp:positionV relativeFrom="paragraph">
                        <wp:posOffset>1557655</wp:posOffset>
                      </wp:positionV>
                      <wp:extent cx="3937000" cy="247650"/>
                      <wp:effectExtent l="19050" t="19050" r="25400" b="1905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13C8A3" id="Rectangle 12" o:spid="_x0000_s1026" style="position:absolute;margin-left:51.65pt;margin-top:122.65pt;width:310pt;height:19.5pt;z-index:2549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3C38691" wp14:editId="6F0E31C4">
                  <wp:extent cx="4764405" cy="2280920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405" cy="228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A4A" w:rsidRPr="00B93380" w:rsidTr="001443FB">
        <w:trPr>
          <w:trHeight w:val="227"/>
        </w:trPr>
        <w:tc>
          <w:tcPr>
            <w:tcW w:w="1297" w:type="dxa"/>
            <w:shd w:val="clear" w:color="auto" w:fill="D9D9D9" w:themeFill="background1" w:themeFillShade="D9"/>
            <w:vAlign w:val="center"/>
          </w:tcPr>
          <w:p w:rsidR="00267A4A" w:rsidRPr="00045D02" w:rsidRDefault="00267A4A" w:rsidP="003F65B5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  <w:lang w:bidi="ar-SA"/>
              </w:rPr>
              <w:t>8</w:t>
            </w:r>
          </w:p>
        </w:tc>
        <w:tc>
          <w:tcPr>
            <w:tcW w:w="7719" w:type="dxa"/>
            <w:vAlign w:val="center"/>
          </w:tcPr>
          <w:p w:rsidR="00267A4A" w:rsidRPr="00045D02" w:rsidRDefault="009D5AE4" w:rsidP="00267A4A">
            <w:pPr>
              <w:contextualSpacing/>
              <w:rPr>
                <w:rFonts w:eastAsia="TH SarabunPSK"/>
              </w:rPr>
            </w:pPr>
            <w:r>
              <w:rPr>
                <w:rFonts w:eastAsia="TH SarabunPSK" w:hint="cs"/>
                <w:cs/>
              </w:rPr>
              <w:t>ปรากฏหน้าเพิ่มผู้ส่งออก</w:t>
            </w:r>
          </w:p>
        </w:tc>
      </w:tr>
      <w:tr w:rsidR="00267A4A" w:rsidRPr="00B93380" w:rsidTr="001443FB">
        <w:trPr>
          <w:trHeight w:val="227"/>
        </w:trPr>
        <w:tc>
          <w:tcPr>
            <w:tcW w:w="1297" w:type="dxa"/>
            <w:shd w:val="clear" w:color="auto" w:fill="auto"/>
            <w:vAlign w:val="center"/>
          </w:tcPr>
          <w:p w:rsidR="00267A4A" w:rsidRPr="001443FB" w:rsidRDefault="00267A4A" w:rsidP="00267A4A">
            <w:pPr>
              <w:contextualSpacing/>
              <w:rPr>
                <w:rFonts w:eastAsia="TH SarabunPSK"/>
                <w:cs/>
              </w:rPr>
            </w:pPr>
          </w:p>
        </w:tc>
        <w:tc>
          <w:tcPr>
            <w:tcW w:w="7719" w:type="dxa"/>
            <w:vAlign w:val="center"/>
          </w:tcPr>
          <w:p w:rsidR="00267A4A" w:rsidRPr="00045D02" w:rsidRDefault="009D5AE4" w:rsidP="00267A4A">
            <w:pPr>
              <w:pStyle w:val="pic"/>
              <w:rPr>
                <w:rFonts w:eastAsia="TH SarabunPSK"/>
              </w:rPr>
            </w:pPr>
            <w:r>
              <w:rPr>
                <w:noProof/>
              </w:rPr>
              <w:drawing>
                <wp:inline distT="0" distB="0" distL="0" distR="0" wp14:anchorId="69A9EB6E" wp14:editId="51DFA2F5">
                  <wp:extent cx="4764405" cy="23088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405" cy="230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78B" w:rsidRPr="00B93380" w:rsidTr="001443FB">
        <w:trPr>
          <w:trHeight w:val="227"/>
        </w:trPr>
        <w:tc>
          <w:tcPr>
            <w:tcW w:w="1297" w:type="dxa"/>
            <w:shd w:val="clear" w:color="auto" w:fill="D9D9D9" w:themeFill="background1" w:themeFillShade="D9"/>
            <w:vAlign w:val="center"/>
          </w:tcPr>
          <w:p w:rsidR="00B7278B" w:rsidRPr="00045D02" w:rsidRDefault="00B7278B" w:rsidP="003F65B5">
            <w:pPr>
              <w:pStyle w:val="TH"/>
              <w:rPr>
                <w:rtl/>
                <w:cs/>
              </w:rPr>
            </w:pPr>
            <w:r w:rsidRPr="00045D02">
              <w:rPr>
                <w:cs/>
                <w:lang w:bidi="th-TH"/>
              </w:rPr>
              <w:t xml:space="preserve">ขั้นตอนที่ </w:t>
            </w:r>
            <w:r w:rsidR="003F65B5">
              <w:t>9</w:t>
            </w:r>
          </w:p>
        </w:tc>
        <w:tc>
          <w:tcPr>
            <w:tcW w:w="7719" w:type="dxa"/>
            <w:vAlign w:val="center"/>
          </w:tcPr>
          <w:p w:rsidR="00B7278B" w:rsidRDefault="001443FB" w:rsidP="00B7278B">
            <w:pPr>
              <w:pStyle w:val="TH"/>
              <w:rPr>
                <w:noProof/>
                <w:cs/>
                <w:lang w:bidi="th-TH"/>
              </w:rPr>
            </w:pPr>
            <w:r>
              <w:rPr>
                <w:rFonts w:hint="cs"/>
                <w:noProof/>
                <w:cs/>
                <w:lang w:bidi="th-TH"/>
              </w:rPr>
              <w:t>คลิกปุ่ม “เพิ่มผู้ส่งออก”</w:t>
            </w:r>
            <w:r w:rsidR="00327DDE">
              <w:rPr>
                <w:rFonts w:hint="cs"/>
                <w:noProof/>
                <w:cs/>
                <w:lang w:bidi="th-TH"/>
              </w:rPr>
              <w:t xml:space="preserve"> </w:t>
            </w:r>
          </w:p>
        </w:tc>
      </w:tr>
      <w:tr w:rsidR="00B7278B" w:rsidRPr="00B93380" w:rsidTr="001443FB">
        <w:trPr>
          <w:trHeight w:val="227"/>
        </w:trPr>
        <w:tc>
          <w:tcPr>
            <w:tcW w:w="1297" w:type="dxa"/>
            <w:shd w:val="clear" w:color="auto" w:fill="auto"/>
            <w:vAlign w:val="center"/>
          </w:tcPr>
          <w:p w:rsidR="00B7278B" w:rsidRPr="00045D02" w:rsidRDefault="00B7278B" w:rsidP="00B7278B">
            <w:pPr>
              <w:pStyle w:val="TH"/>
              <w:rPr>
                <w:rtl/>
                <w:cs/>
              </w:rPr>
            </w:pPr>
          </w:p>
        </w:tc>
        <w:tc>
          <w:tcPr>
            <w:tcW w:w="7719" w:type="dxa"/>
            <w:vAlign w:val="center"/>
          </w:tcPr>
          <w:p w:rsidR="00B7278B" w:rsidRDefault="00327DDE" w:rsidP="00B7278B">
            <w:pPr>
              <w:pStyle w:val="pic"/>
              <w:rPr>
                <w:noProof/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88288" behindDoc="0" locked="0" layoutInCell="1" allowOverlap="1" wp14:anchorId="1C4E7BA9" wp14:editId="09EACB01">
                      <wp:simplePos x="0" y="0"/>
                      <wp:positionH relativeFrom="column">
                        <wp:posOffset>4125595</wp:posOffset>
                      </wp:positionH>
                      <wp:positionV relativeFrom="paragraph">
                        <wp:posOffset>1217295</wp:posOffset>
                      </wp:positionV>
                      <wp:extent cx="508000" cy="279400"/>
                      <wp:effectExtent l="19050" t="19050" r="25400" b="2540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C7F9" id="Rectangle 15" o:spid="_x0000_s1026" style="position:absolute;margin-left:324.85pt;margin-top:95.85pt;width:40pt;height:22pt;z-index:2549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098F23C" wp14:editId="0691A4B8">
                  <wp:extent cx="4764405" cy="230886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405" cy="230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3FB" w:rsidRPr="00B93380" w:rsidTr="001443FB">
        <w:trPr>
          <w:trHeight w:val="227"/>
        </w:trPr>
        <w:tc>
          <w:tcPr>
            <w:tcW w:w="1297" w:type="dxa"/>
            <w:shd w:val="clear" w:color="auto" w:fill="D9D9D9" w:themeFill="background1" w:themeFillShade="D9"/>
            <w:vAlign w:val="center"/>
          </w:tcPr>
          <w:p w:rsidR="001443FB" w:rsidRPr="00045D02" w:rsidRDefault="001443FB" w:rsidP="003F65B5">
            <w:pPr>
              <w:pStyle w:val="TH"/>
              <w:rPr>
                <w:rtl/>
                <w:cs/>
              </w:rPr>
            </w:pPr>
            <w:r w:rsidRPr="00045D02">
              <w:rPr>
                <w:cs/>
                <w:lang w:bidi="th-TH"/>
              </w:rPr>
              <w:lastRenderedPageBreak/>
              <w:t xml:space="preserve">ขั้นตอนที่ </w:t>
            </w:r>
            <w:r>
              <w:t>1</w:t>
            </w:r>
            <w:r w:rsidR="003F65B5">
              <w:t>0</w:t>
            </w:r>
          </w:p>
        </w:tc>
        <w:tc>
          <w:tcPr>
            <w:tcW w:w="7719" w:type="dxa"/>
            <w:vAlign w:val="center"/>
          </w:tcPr>
          <w:p w:rsidR="001443FB" w:rsidRPr="007542AE" w:rsidRDefault="007542AE" w:rsidP="001443FB">
            <w:pPr>
              <w:pStyle w:val="TH"/>
              <w:rPr>
                <w:noProof/>
                <w:lang w:val="en-GB" w:bidi="th-TH"/>
              </w:rPr>
            </w:pPr>
            <w:r>
              <w:rPr>
                <w:rFonts w:hint="cs"/>
                <w:noProof/>
                <w:cs/>
                <w:lang w:bidi="th-TH"/>
              </w:rPr>
              <w:t>ปรากฏหน้าเพิ่มผู้ส่งออก</w:t>
            </w:r>
          </w:p>
        </w:tc>
      </w:tr>
      <w:tr w:rsidR="001443FB" w:rsidRPr="00B93380" w:rsidTr="001443FB">
        <w:trPr>
          <w:trHeight w:val="227"/>
        </w:trPr>
        <w:tc>
          <w:tcPr>
            <w:tcW w:w="1297" w:type="dxa"/>
            <w:shd w:val="clear" w:color="auto" w:fill="auto"/>
            <w:vAlign w:val="center"/>
          </w:tcPr>
          <w:p w:rsidR="001443FB" w:rsidRPr="00045D02" w:rsidRDefault="001443FB" w:rsidP="001443FB">
            <w:pPr>
              <w:pStyle w:val="TH"/>
              <w:rPr>
                <w:rtl/>
                <w:cs/>
              </w:rPr>
            </w:pPr>
          </w:p>
        </w:tc>
        <w:tc>
          <w:tcPr>
            <w:tcW w:w="7719" w:type="dxa"/>
            <w:vAlign w:val="center"/>
          </w:tcPr>
          <w:p w:rsidR="001443FB" w:rsidRDefault="007542AE" w:rsidP="001443FB">
            <w:pPr>
              <w:pStyle w:val="pic"/>
              <w:rPr>
                <w:noProof/>
              </w:rPr>
            </w:pPr>
            <w:r>
              <w:rPr>
                <w:cs/>
              </w:rPr>
              <w:object w:dxaOrig="4320" w:dyaOrig="4178">
                <v:shape id="_x0000_i1030" type="#_x0000_t75" style="width:3in;height:209.25pt" o:ole="">
                  <v:imagedata r:id="rId24" o:title=""/>
                </v:shape>
                <o:OLEObject Type="Embed" ProgID="PBrush" ShapeID="_x0000_i1030" DrawAspect="Content" ObjectID="_1562005276" r:id="rId25"/>
              </w:object>
            </w:r>
          </w:p>
          <w:p w:rsidR="001443FB" w:rsidRPr="00260152" w:rsidRDefault="001443FB" w:rsidP="001443FB">
            <w:pPr>
              <w:pStyle w:val="pic"/>
              <w:rPr>
                <w:noProof/>
              </w:rPr>
            </w:pPr>
          </w:p>
        </w:tc>
      </w:tr>
      <w:tr w:rsidR="007542AE" w:rsidRPr="00B93380" w:rsidTr="00981CFF">
        <w:trPr>
          <w:trHeight w:val="227"/>
        </w:trPr>
        <w:tc>
          <w:tcPr>
            <w:tcW w:w="1297" w:type="dxa"/>
            <w:shd w:val="clear" w:color="auto" w:fill="D9D9D9" w:themeFill="background1" w:themeFillShade="D9"/>
            <w:vAlign w:val="center"/>
          </w:tcPr>
          <w:p w:rsidR="007542AE" w:rsidRPr="00045D02" w:rsidRDefault="00981CFF" w:rsidP="003F65B5">
            <w:pPr>
              <w:pStyle w:val="TH"/>
            </w:pPr>
            <w:r w:rsidRPr="00045D02">
              <w:rPr>
                <w:cs/>
                <w:lang w:bidi="th-TH"/>
              </w:rPr>
              <w:t xml:space="preserve">ขั้นตอนที่ </w:t>
            </w:r>
            <w:r>
              <w:t>1</w:t>
            </w:r>
            <w:r w:rsidR="003F65B5">
              <w:t>1</w:t>
            </w:r>
          </w:p>
        </w:tc>
        <w:tc>
          <w:tcPr>
            <w:tcW w:w="7719" w:type="dxa"/>
            <w:vAlign w:val="center"/>
          </w:tcPr>
          <w:p w:rsidR="007542AE" w:rsidRDefault="007542AE" w:rsidP="00981CFF">
            <w:pPr>
              <w:pStyle w:val="pic"/>
              <w:spacing w:before="0" w:after="0"/>
              <w:jc w:val="left"/>
              <w:rPr>
                <w:cs/>
              </w:rPr>
            </w:pPr>
            <w:r>
              <w:rPr>
                <w:rFonts w:hint="cs"/>
                <w:noProof/>
                <w:cs/>
              </w:rPr>
              <w:t>คลิกปุ่ม “เพิ่ม”</w:t>
            </w:r>
          </w:p>
        </w:tc>
      </w:tr>
      <w:tr w:rsidR="007542AE" w:rsidRPr="00B93380" w:rsidTr="001443FB">
        <w:trPr>
          <w:trHeight w:val="227"/>
        </w:trPr>
        <w:tc>
          <w:tcPr>
            <w:tcW w:w="1297" w:type="dxa"/>
            <w:shd w:val="clear" w:color="auto" w:fill="auto"/>
            <w:vAlign w:val="center"/>
          </w:tcPr>
          <w:p w:rsidR="007542AE" w:rsidRPr="00045D02" w:rsidRDefault="007542AE" w:rsidP="001443FB">
            <w:pPr>
              <w:pStyle w:val="TH"/>
              <w:rPr>
                <w:rtl/>
                <w:cs/>
              </w:rPr>
            </w:pPr>
          </w:p>
        </w:tc>
        <w:tc>
          <w:tcPr>
            <w:tcW w:w="7719" w:type="dxa"/>
            <w:vAlign w:val="center"/>
          </w:tcPr>
          <w:p w:rsidR="007542AE" w:rsidRDefault="00B36828" w:rsidP="001443FB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90336" behindDoc="0" locked="0" layoutInCell="1" allowOverlap="1" wp14:anchorId="048C06CB" wp14:editId="0AED52FF">
                      <wp:simplePos x="0" y="0"/>
                      <wp:positionH relativeFrom="column">
                        <wp:posOffset>3187700</wp:posOffset>
                      </wp:positionH>
                      <wp:positionV relativeFrom="paragraph">
                        <wp:posOffset>2476500</wp:posOffset>
                      </wp:positionV>
                      <wp:extent cx="508000" cy="279400"/>
                      <wp:effectExtent l="19050" t="19050" r="25400" b="2540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F25D15" id="Rectangle 17" o:spid="_x0000_s1026" style="position:absolute;margin-left:251pt;margin-top:195pt;width:40pt;height:22pt;z-index:2549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" filled="f" strokecolor="red" strokeweight="2.25pt"/>
                  </w:pict>
                </mc:Fallback>
              </mc:AlternateContent>
            </w:r>
            <w:r w:rsidR="007542AE">
              <w:object w:dxaOrig="4320" w:dyaOrig="4078">
                <v:shape id="_x0000_i1031" type="#_x0000_t75" style="width:3in;height:204pt" o:ole="">
                  <v:imagedata r:id="rId26" o:title=""/>
                </v:shape>
                <o:OLEObject Type="Embed" ProgID="PBrush" ShapeID="_x0000_i1031" DrawAspect="Content" ObjectID="_1562005277" r:id="rId27"/>
              </w:object>
            </w:r>
          </w:p>
        </w:tc>
      </w:tr>
      <w:tr w:rsidR="00CF27B7" w:rsidRPr="00B93380" w:rsidTr="00981CFF">
        <w:trPr>
          <w:trHeight w:val="227"/>
        </w:trPr>
        <w:tc>
          <w:tcPr>
            <w:tcW w:w="1297" w:type="dxa"/>
            <w:shd w:val="clear" w:color="auto" w:fill="D9D9D9" w:themeFill="background1" w:themeFillShade="D9"/>
            <w:vAlign w:val="center"/>
          </w:tcPr>
          <w:p w:rsidR="00CF27B7" w:rsidRPr="00045D02" w:rsidRDefault="00981CFF" w:rsidP="003F65B5">
            <w:pPr>
              <w:pStyle w:val="TH"/>
              <w:rPr>
                <w:rtl/>
                <w:cs/>
              </w:rPr>
            </w:pPr>
            <w:r w:rsidRPr="00045D02">
              <w:rPr>
                <w:cs/>
                <w:lang w:bidi="th-TH"/>
              </w:rPr>
              <w:t>ขั้นตอนที่</w:t>
            </w:r>
            <w:r>
              <w:rPr>
                <w:rFonts w:hint="cs"/>
                <w:rtl/>
              </w:rPr>
              <w:t xml:space="preserve"> 1</w:t>
            </w:r>
            <w:r w:rsidR="003F65B5">
              <w:rPr>
                <w:rFonts w:hint="cs"/>
                <w:rtl/>
              </w:rPr>
              <w:t>2</w:t>
            </w:r>
          </w:p>
        </w:tc>
        <w:tc>
          <w:tcPr>
            <w:tcW w:w="7719" w:type="dxa"/>
            <w:vAlign w:val="center"/>
          </w:tcPr>
          <w:p w:rsidR="00CF27B7" w:rsidRDefault="00981CFF" w:rsidP="00B36828">
            <w:pPr>
              <w:pStyle w:val="pic"/>
              <w:spacing w:before="0" w:after="0"/>
              <w:jc w:val="left"/>
              <w:rPr>
                <w:cs/>
              </w:rPr>
            </w:pPr>
            <w:r>
              <w:rPr>
                <w:rFonts w:hint="cs"/>
                <w:cs/>
              </w:rPr>
              <w:t>ปรากฏผู้ส่งออกที่เพิ่มเมือสักครู่</w:t>
            </w:r>
          </w:p>
        </w:tc>
      </w:tr>
      <w:tr w:rsidR="00CF27B7" w:rsidRPr="00B93380" w:rsidTr="001443FB">
        <w:trPr>
          <w:trHeight w:val="227"/>
        </w:trPr>
        <w:tc>
          <w:tcPr>
            <w:tcW w:w="1297" w:type="dxa"/>
            <w:shd w:val="clear" w:color="auto" w:fill="auto"/>
            <w:vAlign w:val="center"/>
          </w:tcPr>
          <w:p w:rsidR="00CF27B7" w:rsidRPr="00045D02" w:rsidRDefault="00CF27B7" w:rsidP="001443FB">
            <w:pPr>
              <w:pStyle w:val="TH"/>
              <w:rPr>
                <w:rtl/>
                <w:cs/>
              </w:rPr>
            </w:pPr>
          </w:p>
        </w:tc>
        <w:tc>
          <w:tcPr>
            <w:tcW w:w="7719" w:type="dxa"/>
            <w:vAlign w:val="center"/>
          </w:tcPr>
          <w:p w:rsidR="00CF27B7" w:rsidRDefault="00B36828" w:rsidP="001443FB">
            <w:pPr>
              <w:pStyle w:val="pic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92384" behindDoc="0" locked="0" layoutInCell="1" allowOverlap="1" wp14:anchorId="048C06CB" wp14:editId="0AED52FF">
                      <wp:simplePos x="0" y="0"/>
                      <wp:positionH relativeFrom="column">
                        <wp:posOffset>588645</wp:posOffset>
                      </wp:positionH>
                      <wp:positionV relativeFrom="paragraph">
                        <wp:posOffset>1693545</wp:posOffset>
                      </wp:positionV>
                      <wp:extent cx="4057650" cy="279400"/>
                      <wp:effectExtent l="19050" t="19050" r="19050" b="2540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87DA16" id="Rectangle 18" o:spid="_x0000_s1026" style="position:absolute;margin-left:46.35pt;margin-top:133.35pt;width:319.5pt;height:22pt;z-index:2549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" filled="f" strokecolor="red" strokeweight="2.25pt"/>
                  </w:pict>
                </mc:Fallback>
              </mc:AlternateContent>
            </w:r>
            <w:r w:rsidR="00CF27B7">
              <w:rPr>
                <w:noProof/>
              </w:rPr>
              <w:drawing>
                <wp:inline distT="0" distB="0" distL="0" distR="0" wp14:anchorId="3E76B1C6" wp14:editId="5470C7E7">
                  <wp:extent cx="4764405" cy="214630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405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AEA" w:rsidRPr="00B7278B" w:rsidRDefault="00263AEA" w:rsidP="00263AEA"/>
    <w:p w:rsidR="000B664A" w:rsidRDefault="000B664A">
      <w:r>
        <w:rPr>
          <w:cs/>
        </w:rPr>
        <w:br w:type="page"/>
      </w:r>
    </w:p>
    <w:p w:rsidR="00A3587E" w:rsidRPr="009C0730" w:rsidRDefault="002F5B2B" w:rsidP="009C0730">
      <w:pPr>
        <w:pStyle w:val="Heading4"/>
        <w:rPr>
          <w:cs/>
        </w:rPr>
      </w:pPr>
      <w:r w:rsidRPr="009C0730">
        <w:lastRenderedPageBreak/>
        <w:t>TEST</w:t>
      </w:r>
      <w:r w:rsidRPr="009C0730">
        <w:rPr>
          <w:cs/>
        </w:rPr>
        <w:t>-</w:t>
      </w:r>
      <w:r w:rsidRPr="009C0730">
        <w:t>02</w:t>
      </w:r>
      <w:r w:rsidR="00A3587E" w:rsidRPr="009C0730">
        <w:rPr>
          <w:cs/>
        </w:rPr>
        <w:t>–</w:t>
      </w:r>
      <w:r w:rsidR="00A3587E" w:rsidRPr="009C0730">
        <w:t>0</w:t>
      </w:r>
      <w:r w:rsidR="00A3587E" w:rsidRPr="009C0730">
        <w:rPr>
          <w:rFonts w:hint="cs"/>
          <w:cs/>
        </w:rPr>
        <w:t>4 จัดการเอกสารเรียกเก็บเงิน</w:t>
      </w:r>
    </w:p>
    <w:tbl>
      <w:tblPr>
        <w:tblStyle w:val="TableGrid"/>
        <w:tblW w:w="9000" w:type="dxa"/>
        <w:tblInd w:w="108" w:type="dxa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60"/>
        <w:gridCol w:w="7740"/>
      </w:tblGrid>
      <w:tr w:rsidR="00263AEA" w:rsidRPr="00B93380" w:rsidTr="002B2EB1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263AEA" w:rsidRPr="00B93380" w:rsidRDefault="00B555DD" w:rsidP="00263AEA">
            <w:pPr>
              <w:pStyle w:val="TH"/>
              <w:rPr>
                <w:rtl/>
                <w:cs/>
              </w:rPr>
            </w:pPr>
            <w:r>
              <w:rPr>
                <w:rFonts w:hint="cs"/>
                <w:cs/>
                <w:lang w:bidi="th-TH"/>
              </w:rPr>
              <w:t xml:space="preserve">  </w:t>
            </w:r>
            <w:r w:rsidR="00263AEA" w:rsidRPr="00B93380">
              <w:rPr>
                <w:cs/>
                <w:lang w:bidi="th-TH"/>
              </w:rPr>
              <w:t>ระบบ</w:t>
            </w:r>
          </w:p>
        </w:tc>
        <w:tc>
          <w:tcPr>
            <w:tcW w:w="7740" w:type="dxa"/>
          </w:tcPr>
          <w:p w:rsidR="00263AEA" w:rsidRPr="00B93380" w:rsidRDefault="002F5B2B" w:rsidP="00263AEA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>02</w:t>
            </w:r>
            <w:r w:rsidR="00263AEA">
              <w:rPr>
                <w:cs/>
              </w:rPr>
              <w:t xml:space="preserve"> </w:t>
            </w:r>
            <w:r w:rsidR="00263AEA">
              <w:rPr>
                <w:rFonts w:hint="cs"/>
                <w:cs/>
              </w:rPr>
              <w:t>การทดสอบระบบการขายและการส่งมอบข้าวรัฐบาลต่อรัฐบาล</w:t>
            </w:r>
          </w:p>
        </w:tc>
      </w:tr>
      <w:tr w:rsidR="00263AEA" w:rsidRPr="00B93380" w:rsidTr="002B2EB1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263AEA" w:rsidRPr="00B93380" w:rsidRDefault="00263AEA" w:rsidP="00263AEA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7740" w:type="dxa"/>
          </w:tcPr>
          <w:p w:rsidR="00263AEA" w:rsidRPr="00B93380" w:rsidRDefault="002F5B2B" w:rsidP="00263AEA">
            <w:pPr>
              <w:pStyle w:val="TH"/>
              <w:rPr>
                <w:rtl/>
                <w:cs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02</w:t>
            </w:r>
            <w:r w:rsidR="008E50D8">
              <w:rPr>
                <w:cs/>
                <w:lang w:bidi="th-TH"/>
              </w:rPr>
              <w:t>–</w:t>
            </w:r>
            <w:r w:rsidR="00263AEA">
              <w:t>0</w:t>
            </w:r>
            <w:r w:rsidR="00263AEA">
              <w:rPr>
                <w:rFonts w:hint="cs"/>
                <w:cs/>
                <w:lang w:bidi="th-TH"/>
              </w:rPr>
              <w:t>4 จัดการเอกสารเรียกเก็บเงิน</w:t>
            </w:r>
          </w:p>
        </w:tc>
      </w:tr>
      <w:tr w:rsidR="002B2EB1" w:rsidRPr="00B93380" w:rsidTr="002B2EB1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2B2EB1" w:rsidRPr="00045D02" w:rsidRDefault="002B2EB1" w:rsidP="002B2EB1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  <w:proofErr w:type="spellStart"/>
            <w:r w:rsidRPr="00045D02">
              <w:rPr>
                <w:rFonts w:eastAsia="TH SarabunPSK"/>
                <w:cs/>
              </w:rPr>
              <w:t>ฟั</w:t>
            </w:r>
            <w:proofErr w:type="spellEnd"/>
            <w:r w:rsidRPr="00045D02">
              <w:rPr>
                <w:rFonts w:eastAsia="TH SarabunPSK"/>
                <w:cs/>
              </w:rPr>
              <w:t>งก</w:t>
            </w:r>
            <w:proofErr w:type="spellStart"/>
            <w:r w:rsidRPr="00045D02">
              <w:rPr>
                <w:rFonts w:eastAsia="TH SarabunPSK"/>
                <w:cs/>
              </w:rPr>
              <w:t>์ชั่น</w:t>
            </w:r>
            <w:proofErr w:type="spellEnd"/>
          </w:p>
        </w:tc>
        <w:tc>
          <w:tcPr>
            <w:tcW w:w="7740" w:type="dxa"/>
          </w:tcPr>
          <w:p w:rsidR="002B2EB1" w:rsidRPr="00045D02" w:rsidRDefault="002B2EB1" w:rsidP="002B2EB1">
            <w:pPr>
              <w:contextualSpacing/>
              <w:rPr>
                <w:rFonts w:eastAsia="TH SarabunPSK"/>
                <w:rtl/>
                <w:cs/>
              </w:rPr>
            </w:pPr>
            <w:r w:rsidRPr="00045D02">
              <w:rPr>
                <w:rFonts w:eastAsia="TH SarabunPSK" w:hint="cs"/>
                <w:cs/>
              </w:rPr>
              <w:t xml:space="preserve">ออกใบ </w:t>
            </w:r>
            <w:r w:rsidRPr="00045D02">
              <w:rPr>
                <w:rFonts w:eastAsia="TH SarabunPSK"/>
              </w:rPr>
              <w:t xml:space="preserve">Commercial Invoice </w:t>
            </w:r>
          </w:p>
        </w:tc>
      </w:tr>
      <w:tr w:rsidR="008A4A57" w:rsidRPr="00B93380" w:rsidTr="002B2EB1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8A4A57" w:rsidRPr="00045D02" w:rsidRDefault="008A4A57" w:rsidP="008E25D5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8E25D5">
              <w:rPr>
                <w:rFonts w:eastAsia="TH SarabunPSK"/>
                <w:lang w:bidi="ar-SA"/>
              </w:rPr>
              <w:t>1</w:t>
            </w:r>
          </w:p>
        </w:tc>
        <w:tc>
          <w:tcPr>
            <w:tcW w:w="7740" w:type="dxa"/>
          </w:tcPr>
          <w:p w:rsidR="008A4A57" w:rsidRPr="00045D02" w:rsidRDefault="008A4A57" w:rsidP="008A4A57">
            <w:pPr>
              <w:contextualSpacing/>
              <w:rPr>
                <w:rFonts w:eastAsia="TH SarabunPSK"/>
                <w:cs/>
              </w:rPr>
            </w:pPr>
            <w:r w:rsidRPr="00045D02">
              <w:rPr>
                <w:rFonts w:eastAsia="TH SarabunPSK" w:hint="cs"/>
                <w:cs/>
              </w:rPr>
              <w:t xml:space="preserve">เข้าเมนู </w:t>
            </w:r>
            <w:r>
              <w:rPr>
                <w:rFonts w:eastAsia="TH SarabunPSK" w:hint="cs"/>
                <w:cs/>
              </w:rPr>
              <w:t>“</w:t>
            </w:r>
            <w:r w:rsidR="00AA07F4">
              <w:rPr>
                <w:rFonts w:eastAsia="TH SarabunPSK" w:hint="cs"/>
                <w:cs/>
              </w:rPr>
              <w:t>ชำระเงิน</w:t>
            </w:r>
            <w:r>
              <w:rPr>
                <w:rFonts w:eastAsia="TH SarabunPSK" w:hint="cs"/>
                <w:cs/>
              </w:rPr>
              <w:t>”</w:t>
            </w:r>
          </w:p>
        </w:tc>
      </w:tr>
      <w:tr w:rsidR="008A4A57" w:rsidRPr="00B93380" w:rsidTr="002B2EB1">
        <w:trPr>
          <w:trHeight w:val="227"/>
        </w:trPr>
        <w:tc>
          <w:tcPr>
            <w:tcW w:w="1260" w:type="dxa"/>
          </w:tcPr>
          <w:p w:rsidR="008A4A57" w:rsidRPr="00045D02" w:rsidRDefault="008A4A57" w:rsidP="008A4A57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</w:p>
        </w:tc>
        <w:tc>
          <w:tcPr>
            <w:tcW w:w="7740" w:type="dxa"/>
          </w:tcPr>
          <w:p w:rsidR="008A4A57" w:rsidRPr="00045D02" w:rsidRDefault="008A4A57" w:rsidP="008A4A57">
            <w:pPr>
              <w:pStyle w:val="pic"/>
              <w:rPr>
                <w:rFonts w:eastAsia="TH SarabunPSK"/>
                <w:rtl/>
                <w:cs/>
                <w:lang w:bidi="ar-S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62688" behindDoc="0" locked="0" layoutInCell="1" allowOverlap="1" wp14:anchorId="56284861" wp14:editId="626D91AB">
                      <wp:simplePos x="0" y="0"/>
                      <wp:positionH relativeFrom="column">
                        <wp:posOffset>4015105</wp:posOffset>
                      </wp:positionH>
                      <wp:positionV relativeFrom="paragraph">
                        <wp:posOffset>2216150</wp:posOffset>
                      </wp:positionV>
                      <wp:extent cx="368490" cy="266131"/>
                      <wp:effectExtent l="19050" t="19050" r="12700" b="19685"/>
                      <wp:wrapNone/>
                      <wp:docPr id="1018" name="Rectangle 10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490" cy="26613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6D5AEB" id="Rectangle 1018" o:spid="_x0000_s1026" style="position:absolute;margin-left:316.15pt;margin-top:174.5pt;width:29pt;height:20.95pt;z-index:2549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" filled="f" strokecolor="red" strokeweight="2.25pt"/>
                  </w:pict>
                </mc:Fallback>
              </mc:AlternateContent>
            </w:r>
            <w:r w:rsidR="008E25D5">
              <w:rPr>
                <w:noProof/>
              </w:rPr>
              <w:drawing>
                <wp:inline distT="0" distB="0" distL="0" distR="0" wp14:anchorId="0F8A6F94" wp14:editId="4CE73331">
                  <wp:extent cx="4777740" cy="2358390"/>
                  <wp:effectExtent l="0" t="0" r="381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A57" w:rsidRPr="00B93380" w:rsidTr="002B2EB1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8A4A57" w:rsidRPr="008E25D5" w:rsidRDefault="008A4A57" w:rsidP="008E25D5">
            <w:pPr>
              <w:contextualSpacing/>
              <w:rPr>
                <w:rFonts w:eastAsia="TH SarabunPSK"/>
                <w:rtl/>
                <w:lang w:val="en-GB"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8E25D5">
              <w:rPr>
                <w:rFonts w:eastAsia="TH SarabunPSK"/>
                <w:lang w:val="en-GB"/>
              </w:rPr>
              <w:t>2</w:t>
            </w:r>
          </w:p>
        </w:tc>
        <w:tc>
          <w:tcPr>
            <w:tcW w:w="7740" w:type="dxa"/>
          </w:tcPr>
          <w:p w:rsidR="008A4A57" w:rsidRPr="00045D02" w:rsidRDefault="00AA07F4" w:rsidP="008A4A57">
            <w:pPr>
              <w:contextualSpacing/>
              <w:rPr>
                <w:rFonts w:eastAsia="TH SarabunPSK"/>
                <w:cs/>
              </w:rPr>
            </w:pPr>
            <w:r>
              <w:rPr>
                <w:rFonts w:eastAsia="TH SarabunPSK" w:hint="cs"/>
                <w:cs/>
              </w:rPr>
              <w:t>เลือก</w:t>
            </w:r>
            <w:proofErr w:type="spellStart"/>
            <w:r>
              <w:rPr>
                <w:rFonts w:eastAsia="TH SarabunPSK" w:hint="cs"/>
                <w:cs/>
              </w:rPr>
              <w:t>แท็บ</w:t>
            </w:r>
            <w:proofErr w:type="spellEnd"/>
            <w:r>
              <w:rPr>
                <w:rFonts w:eastAsia="TH SarabunPSK" w:hint="cs"/>
                <w:cs/>
              </w:rPr>
              <w:t xml:space="preserve"> “ใบตราส่งสินค้าทางทะเล” </w:t>
            </w:r>
            <w:r w:rsidRPr="00045D02">
              <w:rPr>
                <w:rFonts w:eastAsia="TH SarabunPSK"/>
              </w:rPr>
              <w:t>&gt;</w:t>
            </w:r>
            <w:r>
              <w:rPr>
                <w:rFonts w:eastAsia="TH SarabunPSK" w:hint="cs"/>
                <w:cs/>
              </w:rPr>
              <w:t xml:space="preserve"> </w:t>
            </w:r>
            <w:r w:rsidR="008A4A57" w:rsidRPr="00045D02">
              <w:rPr>
                <w:rFonts w:eastAsia="TH SarabunPSK" w:hint="cs"/>
                <w:cs/>
              </w:rPr>
              <w:t xml:space="preserve">เลือกหมายเลข </w:t>
            </w:r>
            <w:r w:rsidR="008A4A57" w:rsidRPr="00045D02">
              <w:rPr>
                <w:rFonts w:eastAsia="TH SarabunPSK"/>
              </w:rPr>
              <w:t>B</w:t>
            </w:r>
            <w:r w:rsidR="008A4A57" w:rsidRPr="00045D02">
              <w:rPr>
                <w:rFonts w:eastAsia="TH SarabunPSK"/>
                <w:cs/>
              </w:rPr>
              <w:t>/</w:t>
            </w:r>
            <w:r w:rsidR="008A4A57" w:rsidRPr="00045D02">
              <w:rPr>
                <w:rFonts w:eastAsia="TH SarabunPSK"/>
              </w:rPr>
              <w:t>L</w:t>
            </w:r>
            <w:r w:rsidR="008A4A57" w:rsidRPr="00045D02">
              <w:rPr>
                <w:rFonts w:eastAsia="TH SarabunPSK" w:hint="cs"/>
                <w:cs/>
              </w:rPr>
              <w:t xml:space="preserve"> ที่ต้องการออก</w:t>
            </w:r>
            <w:r w:rsidR="008A4A57" w:rsidRPr="00045D02">
              <w:rPr>
                <w:rFonts w:eastAsia="TH SarabunPSK"/>
              </w:rPr>
              <w:t xml:space="preserve"> Invoice </w:t>
            </w:r>
          </w:p>
        </w:tc>
      </w:tr>
      <w:tr w:rsidR="008A4A57" w:rsidRPr="00B93380" w:rsidTr="002B2EB1">
        <w:trPr>
          <w:trHeight w:val="227"/>
        </w:trPr>
        <w:tc>
          <w:tcPr>
            <w:tcW w:w="1260" w:type="dxa"/>
          </w:tcPr>
          <w:p w:rsidR="008A4A57" w:rsidRPr="00045D02" w:rsidRDefault="008A4A57" w:rsidP="008A4A57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</w:p>
        </w:tc>
        <w:tc>
          <w:tcPr>
            <w:tcW w:w="7740" w:type="dxa"/>
          </w:tcPr>
          <w:p w:rsidR="008A4A57" w:rsidRPr="00045D02" w:rsidRDefault="008A4A57" w:rsidP="008A4A57">
            <w:pPr>
              <w:pStyle w:val="pic"/>
              <w:rPr>
                <w:rFonts w:eastAsia="TH SarabunPSK"/>
                <w:rtl/>
                <w:cs/>
                <w:lang w:bidi="ar-S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63712" behindDoc="0" locked="0" layoutInCell="1" allowOverlap="1" wp14:anchorId="0AB024D6" wp14:editId="2281EE80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967740</wp:posOffset>
                      </wp:positionV>
                      <wp:extent cx="4667098" cy="329184"/>
                      <wp:effectExtent l="19050" t="19050" r="19685" b="13970"/>
                      <wp:wrapNone/>
                      <wp:docPr id="1021" name="Rectangle 10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098" cy="32918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778D40" id="Rectangle 1021" o:spid="_x0000_s1026" style="position:absolute;margin-left:8.7pt;margin-top:76.2pt;width:367.5pt;height:25.9pt;z-index:2549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" filled="f" strokecolor="red" strokeweight="2.25pt"/>
                  </w:pict>
                </mc:Fallback>
              </mc:AlternateContent>
            </w:r>
            <w:r w:rsidR="008E25D5">
              <w:rPr>
                <w:noProof/>
              </w:rPr>
              <w:drawing>
                <wp:inline distT="0" distB="0" distL="0" distR="0" wp14:anchorId="0C2E0255" wp14:editId="3A5C2DDE">
                  <wp:extent cx="4777740" cy="2337435"/>
                  <wp:effectExtent l="0" t="0" r="381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3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A57" w:rsidRPr="00B93380" w:rsidTr="002B2EB1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8A4A57" w:rsidRPr="00045D02" w:rsidRDefault="008A4A57" w:rsidP="003F65B5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  <w:lang w:bidi="ar-SA"/>
              </w:rPr>
              <w:t>3</w:t>
            </w:r>
          </w:p>
        </w:tc>
        <w:tc>
          <w:tcPr>
            <w:tcW w:w="7740" w:type="dxa"/>
          </w:tcPr>
          <w:p w:rsidR="008A4A57" w:rsidRDefault="008A4A57" w:rsidP="008A4A57">
            <w:pPr>
              <w:contextualSpacing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 xml:space="preserve">กรอกรายละเอียด </w:t>
            </w:r>
            <w:r>
              <w:rPr>
                <w:noProof/>
              </w:rPr>
              <w:t xml:space="preserve">INVOICE </w:t>
            </w:r>
          </w:p>
        </w:tc>
      </w:tr>
      <w:tr w:rsidR="008A4A57" w:rsidRPr="00B93380" w:rsidTr="002B2EB1">
        <w:trPr>
          <w:trHeight w:val="227"/>
        </w:trPr>
        <w:tc>
          <w:tcPr>
            <w:tcW w:w="1260" w:type="dxa"/>
          </w:tcPr>
          <w:p w:rsidR="008A4A57" w:rsidRPr="00045D02" w:rsidRDefault="008A4A57" w:rsidP="008A4A57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</w:p>
        </w:tc>
        <w:tc>
          <w:tcPr>
            <w:tcW w:w="7740" w:type="dxa"/>
          </w:tcPr>
          <w:p w:rsidR="008A4A57" w:rsidRPr="008E25D5" w:rsidRDefault="008E25D5" w:rsidP="008A4A57">
            <w:pPr>
              <w:pStyle w:val="pic"/>
              <w:rPr>
                <w:noProof/>
                <w:lang w:val="en-GB"/>
              </w:rPr>
            </w:pPr>
            <w:r>
              <w:object w:dxaOrig="4297" w:dyaOrig="4320">
                <v:shape id="_x0000_i1032" type="#_x0000_t75" style="width:214.5pt;height:3in" o:ole="">
                  <v:imagedata r:id="rId30" o:title=""/>
                </v:shape>
                <o:OLEObject Type="Embed" ProgID="PBrush" ShapeID="_x0000_i1032" DrawAspect="Content" ObjectID="_1562005278" r:id="rId31"/>
              </w:object>
            </w:r>
          </w:p>
        </w:tc>
      </w:tr>
      <w:tr w:rsidR="008A4A57" w:rsidRPr="00B93380" w:rsidTr="00643C75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8A4A57" w:rsidRPr="00045D02" w:rsidRDefault="008A4A57" w:rsidP="003F65B5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  <w:lang w:bidi="ar-SA"/>
              </w:rPr>
              <w:t>4</w:t>
            </w:r>
          </w:p>
        </w:tc>
        <w:tc>
          <w:tcPr>
            <w:tcW w:w="7740" w:type="dxa"/>
          </w:tcPr>
          <w:p w:rsidR="008A4A57" w:rsidRDefault="008A4A57" w:rsidP="008A4A57">
            <w:pPr>
              <w:contextualSpacing/>
              <w:rPr>
                <w:noProof/>
              </w:rPr>
            </w:pPr>
            <w:r>
              <w:rPr>
                <w:rFonts w:hint="cs"/>
                <w:noProof/>
                <w:cs/>
              </w:rPr>
              <w:t xml:space="preserve">เสร็จแล้ว คลิกปุ่ม </w:t>
            </w:r>
            <w:r>
              <w:rPr>
                <w:noProof/>
                <w:cs/>
              </w:rPr>
              <w:t>“</w:t>
            </w:r>
            <w:r w:rsidR="00EF7DD6">
              <w:rPr>
                <w:rFonts w:hint="cs"/>
                <w:noProof/>
                <w:cs/>
              </w:rPr>
              <w:t>เพิ่มใบแจ้งหนี้</w:t>
            </w:r>
            <w:r>
              <w:rPr>
                <w:noProof/>
                <w:cs/>
              </w:rPr>
              <w:t>”</w:t>
            </w:r>
          </w:p>
        </w:tc>
      </w:tr>
      <w:tr w:rsidR="008A4A57" w:rsidRPr="00B93380" w:rsidTr="002B2EB1">
        <w:trPr>
          <w:trHeight w:val="227"/>
        </w:trPr>
        <w:tc>
          <w:tcPr>
            <w:tcW w:w="1260" w:type="dxa"/>
          </w:tcPr>
          <w:p w:rsidR="008A4A57" w:rsidRPr="00045D02" w:rsidRDefault="008A4A57" w:rsidP="008A4A57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</w:p>
        </w:tc>
        <w:tc>
          <w:tcPr>
            <w:tcW w:w="7740" w:type="dxa"/>
          </w:tcPr>
          <w:p w:rsidR="008A4A57" w:rsidRDefault="008A4A57" w:rsidP="008A4A57">
            <w:pPr>
              <w:pStyle w:val="pic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64736" behindDoc="0" locked="0" layoutInCell="1" allowOverlap="1" wp14:anchorId="46DFD12B" wp14:editId="13683AC9">
                      <wp:simplePos x="0" y="0"/>
                      <wp:positionH relativeFrom="column">
                        <wp:posOffset>4145915</wp:posOffset>
                      </wp:positionH>
                      <wp:positionV relativeFrom="paragraph">
                        <wp:posOffset>1852295</wp:posOffset>
                      </wp:positionV>
                      <wp:extent cx="490118" cy="256032"/>
                      <wp:effectExtent l="19050" t="19050" r="24765" b="10795"/>
                      <wp:wrapNone/>
                      <wp:docPr id="1022" name="Rectangle 10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0118" cy="25603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15B8BE" id="Rectangle 1022" o:spid="_x0000_s1026" style="position:absolute;margin-left:326.45pt;margin-top:145.85pt;width:38.6pt;height:20.15pt;z-index:2549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" filled="f" strokecolor="red" strokeweight="2.25pt"/>
                  </w:pict>
                </mc:Fallback>
              </mc:AlternateContent>
            </w:r>
            <w:r w:rsidR="008E25D5">
              <w:rPr>
                <w:noProof/>
              </w:rPr>
              <w:drawing>
                <wp:inline distT="0" distB="0" distL="0" distR="0" wp14:anchorId="2A0B41E6" wp14:editId="322424AE">
                  <wp:extent cx="4777740" cy="2083435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22B" w:rsidRDefault="0002222B" w:rsidP="008A4A57">
            <w:pPr>
              <w:pStyle w:val="pic"/>
              <w:rPr>
                <w:noProof/>
              </w:rPr>
            </w:pPr>
          </w:p>
        </w:tc>
      </w:tr>
      <w:tr w:rsidR="00A3587E" w:rsidRPr="00B93380" w:rsidTr="00A3587E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A3587E" w:rsidRPr="00045D02" w:rsidRDefault="00A3587E" w:rsidP="003F65B5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  <w:lang w:bidi="ar-SA"/>
              </w:rPr>
              <w:t>5</w:t>
            </w:r>
          </w:p>
        </w:tc>
        <w:tc>
          <w:tcPr>
            <w:tcW w:w="7740" w:type="dxa"/>
          </w:tcPr>
          <w:p w:rsidR="00A3587E" w:rsidRDefault="00A3587E" w:rsidP="00A3587E">
            <w:pPr>
              <w:pStyle w:val="TH"/>
              <w:rPr>
                <w:noProof/>
                <w:cs/>
                <w:lang w:bidi="th-TH"/>
              </w:rPr>
            </w:pPr>
            <w:r>
              <w:rPr>
                <w:rFonts w:hint="cs"/>
                <w:noProof/>
                <w:cs/>
                <w:lang w:bidi="th-TH"/>
              </w:rPr>
              <w:t>เลือกแท็บ “ใบแจ้งหนี้” ระบบแสดงรายการ ใบแจ้งหนี้ที่ทำการเพิ่มล่าสุด</w:t>
            </w:r>
          </w:p>
        </w:tc>
      </w:tr>
      <w:tr w:rsidR="00A3587E" w:rsidRPr="00B93380" w:rsidTr="002B2EB1">
        <w:trPr>
          <w:trHeight w:val="227"/>
        </w:trPr>
        <w:tc>
          <w:tcPr>
            <w:tcW w:w="1260" w:type="dxa"/>
          </w:tcPr>
          <w:p w:rsidR="00A3587E" w:rsidRPr="00045D02" w:rsidRDefault="00A3587E" w:rsidP="00A3587E">
            <w:pPr>
              <w:pStyle w:val="TH"/>
              <w:rPr>
                <w:rtl/>
                <w:cs/>
              </w:rPr>
            </w:pPr>
          </w:p>
        </w:tc>
        <w:tc>
          <w:tcPr>
            <w:tcW w:w="7740" w:type="dxa"/>
          </w:tcPr>
          <w:p w:rsidR="00A3587E" w:rsidRDefault="008E25D5" w:rsidP="00A3587E">
            <w:pPr>
              <w:pStyle w:val="pic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94432" behindDoc="0" locked="0" layoutInCell="1" allowOverlap="1" wp14:anchorId="65B54165" wp14:editId="759A9B40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1012190</wp:posOffset>
                      </wp:positionV>
                      <wp:extent cx="4657725" cy="256032"/>
                      <wp:effectExtent l="19050" t="19050" r="28575" b="1079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57725" cy="25603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DBCB98" id="Rectangle 22" o:spid="_x0000_s1026" style="position:absolute;margin-left:8.45pt;margin-top:79.7pt;width:366.75pt;height:20.15pt;z-index:2549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F46EF4F" wp14:editId="4C2C2A29">
                  <wp:extent cx="4777740" cy="2284095"/>
                  <wp:effectExtent l="0" t="0" r="381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28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AEA" w:rsidRDefault="00263AEA" w:rsidP="00263AEA">
      <w:r>
        <w:rPr>
          <w:cs/>
        </w:rPr>
        <w:br w:type="page"/>
      </w:r>
    </w:p>
    <w:p w:rsidR="00A3587E" w:rsidRPr="009C0730" w:rsidRDefault="002F5B2B" w:rsidP="009C0730">
      <w:pPr>
        <w:pStyle w:val="Heading4"/>
        <w:rPr>
          <w:cs/>
        </w:rPr>
      </w:pPr>
      <w:r w:rsidRPr="009C0730">
        <w:lastRenderedPageBreak/>
        <w:t>TEST</w:t>
      </w:r>
      <w:r w:rsidRPr="009C0730">
        <w:rPr>
          <w:cs/>
        </w:rPr>
        <w:t>-</w:t>
      </w:r>
      <w:r w:rsidRPr="009C0730">
        <w:t>02</w:t>
      </w:r>
      <w:r w:rsidR="00A3587E" w:rsidRPr="009C0730">
        <w:rPr>
          <w:cs/>
        </w:rPr>
        <w:t>–</w:t>
      </w:r>
      <w:r w:rsidR="00A3587E" w:rsidRPr="009C0730">
        <w:t>0</w:t>
      </w:r>
      <w:r w:rsidR="00A3587E" w:rsidRPr="009C0730">
        <w:rPr>
          <w:rFonts w:hint="cs"/>
          <w:cs/>
        </w:rPr>
        <w:t>5 จัดการการจ่ายเงินให้ผู้ประกอบการ</w:t>
      </w:r>
    </w:p>
    <w:tbl>
      <w:tblPr>
        <w:tblStyle w:val="TableGrid"/>
        <w:tblW w:w="9000" w:type="dxa"/>
        <w:tblInd w:w="108" w:type="dxa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60"/>
        <w:gridCol w:w="7740"/>
      </w:tblGrid>
      <w:tr w:rsidR="00263AEA" w:rsidRPr="00B93380" w:rsidTr="007304AF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263AEA" w:rsidRPr="00B93380" w:rsidRDefault="00263AEA" w:rsidP="00263AEA">
            <w:pPr>
              <w:pStyle w:val="TH"/>
              <w:rPr>
                <w:cs/>
                <w:lang w:bidi="th-TH"/>
              </w:rPr>
            </w:pPr>
            <w:r w:rsidRPr="00B93380">
              <w:rPr>
                <w:cs/>
                <w:lang w:bidi="th-TH"/>
              </w:rPr>
              <w:t>ระบบ</w:t>
            </w:r>
          </w:p>
        </w:tc>
        <w:tc>
          <w:tcPr>
            <w:tcW w:w="7740" w:type="dxa"/>
          </w:tcPr>
          <w:p w:rsidR="00263AEA" w:rsidRPr="00B93380" w:rsidRDefault="002F5B2B" w:rsidP="00263AEA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>02</w:t>
            </w:r>
            <w:r w:rsidR="00263AEA">
              <w:rPr>
                <w:cs/>
              </w:rPr>
              <w:t xml:space="preserve"> </w:t>
            </w:r>
            <w:r w:rsidR="00263AEA">
              <w:rPr>
                <w:rFonts w:hint="cs"/>
                <w:cs/>
              </w:rPr>
              <w:t>การทดสอบระบบการขายและการส่งมอบข้าวรัฐบาลต่อรัฐบาล</w:t>
            </w:r>
          </w:p>
        </w:tc>
      </w:tr>
      <w:tr w:rsidR="00263AEA" w:rsidRPr="00B93380" w:rsidTr="007304AF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263AEA" w:rsidRPr="00B93380" w:rsidRDefault="00263AEA" w:rsidP="00263AEA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7740" w:type="dxa"/>
          </w:tcPr>
          <w:p w:rsidR="00263AEA" w:rsidRPr="00B93380" w:rsidRDefault="002F5B2B" w:rsidP="00263AEA">
            <w:pPr>
              <w:pStyle w:val="TH"/>
              <w:rPr>
                <w:rtl/>
                <w:cs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02</w:t>
            </w:r>
            <w:r w:rsidR="008E50D8">
              <w:rPr>
                <w:cs/>
                <w:lang w:bidi="th-TH"/>
              </w:rPr>
              <w:t>–</w:t>
            </w:r>
            <w:r w:rsidR="00263AEA">
              <w:t>0</w:t>
            </w:r>
            <w:r w:rsidR="00263AEA">
              <w:rPr>
                <w:rFonts w:hint="cs"/>
                <w:cs/>
                <w:lang w:bidi="th-TH"/>
              </w:rPr>
              <w:t>5 จัดการการจ่ายเงินให้ผู้ประกอบการ</w:t>
            </w:r>
          </w:p>
        </w:tc>
      </w:tr>
      <w:tr w:rsidR="00263AEA" w:rsidRPr="00B93380" w:rsidTr="007304AF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263AEA" w:rsidRPr="00B93380" w:rsidRDefault="00263AEA" w:rsidP="00263AEA">
            <w:pPr>
              <w:pStyle w:val="TH"/>
              <w:rPr>
                <w:rtl/>
                <w:cs/>
              </w:rPr>
            </w:pPr>
            <w:proofErr w:type="spellStart"/>
            <w:r w:rsidRPr="00B93380">
              <w:rPr>
                <w:cs/>
                <w:lang w:bidi="th-TH"/>
              </w:rPr>
              <w:t>ฟั</w:t>
            </w:r>
            <w:proofErr w:type="spellEnd"/>
            <w:r w:rsidRPr="00B93380">
              <w:rPr>
                <w:cs/>
                <w:lang w:bidi="th-TH"/>
              </w:rPr>
              <w:t>งก</w:t>
            </w:r>
            <w:proofErr w:type="spellStart"/>
            <w:r w:rsidRPr="00B93380">
              <w:rPr>
                <w:cs/>
                <w:lang w:bidi="th-TH"/>
              </w:rPr>
              <w:t>์ชั่น</w:t>
            </w:r>
            <w:proofErr w:type="spellEnd"/>
          </w:p>
        </w:tc>
        <w:tc>
          <w:tcPr>
            <w:tcW w:w="7740" w:type="dxa"/>
          </w:tcPr>
          <w:p w:rsidR="00263AEA" w:rsidRPr="00B93380" w:rsidRDefault="0089156F" w:rsidP="00263AEA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บันทึกการรับเงินค่าข้าว</w:t>
            </w:r>
            <w:r w:rsidR="00685D6A">
              <w:rPr>
                <w:rFonts w:hint="cs"/>
                <w:cs/>
                <w:lang w:bidi="th-TH"/>
              </w:rPr>
              <w:t>และคำนวณจ่ายเงินให้แก่ผู้ประกอบการ</w:t>
            </w:r>
          </w:p>
        </w:tc>
      </w:tr>
      <w:tr w:rsidR="00EF7DD6" w:rsidRPr="00B93380" w:rsidTr="007304AF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EF7DD6" w:rsidRPr="00045D02" w:rsidRDefault="00EF7DD6" w:rsidP="002351D6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2351D6">
              <w:rPr>
                <w:rFonts w:eastAsia="TH SarabunPSK"/>
                <w:lang w:bidi="ar-SA"/>
              </w:rPr>
              <w:t>1</w:t>
            </w:r>
          </w:p>
        </w:tc>
        <w:tc>
          <w:tcPr>
            <w:tcW w:w="7740" w:type="dxa"/>
          </w:tcPr>
          <w:p w:rsidR="00EF7DD6" w:rsidRPr="00045D02" w:rsidRDefault="00EF7DD6" w:rsidP="00EF7DD6">
            <w:pPr>
              <w:contextualSpacing/>
              <w:rPr>
                <w:rFonts w:eastAsia="TH SarabunPSK" w:hint="cs"/>
                <w:cs/>
              </w:rPr>
            </w:pPr>
            <w:r w:rsidRPr="00045D02">
              <w:rPr>
                <w:rFonts w:eastAsia="TH SarabunPSK" w:hint="cs"/>
                <w:cs/>
              </w:rPr>
              <w:t xml:space="preserve">เข้าเมนู </w:t>
            </w:r>
            <w:r>
              <w:rPr>
                <w:rFonts w:eastAsia="TH SarabunPSK" w:hint="cs"/>
                <w:cs/>
              </w:rPr>
              <w:t>“ชำระเงิน”</w:t>
            </w:r>
          </w:p>
        </w:tc>
      </w:tr>
      <w:tr w:rsidR="00A3587E" w:rsidRPr="00B93380" w:rsidTr="007304AF">
        <w:trPr>
          <w:trHeight w:val="227"/>
        </w:trPr>
        <w:tc>
          <w:tcPr>
            <w:tcW w:w="1260" w:type="dxa"/>
          </w:tcPr>
          <w:p w:rsidR="00A3587E" w:rsidRPr="00045D02" w:rsidRDefault="00A3587E" w:rsidP="00A3587E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</w:p>
        </w:tc>
        <w:tc>
          <w:tcPr>
            <w:tcW w:w="7740" w:type="dxa"/>
          </w:tcPr>
          <w:p w:rsidR="00A3587E" w:rsidRPr="00045D02" w:rsidRDefault="00A3587E" w:rsidP="00A3587E">
            <w:pPr>
              <w:pStyle w:val="pic"/>
              <w:rPr>
                <w:rFonts w:eastAsia="TH SarabunPSK"/>
                <w:rtl/>
                <w:cs/>
                <w:lang w:bidi="ar-S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78048" behindDoc="0" locked="0" layoutInCell="1" allowOverlap="1" wp14:anchorId="4FD28D1E" wp14:editId="5B7CA73E">
                      <wp:simplePos x="0" y="0"/>
                      <wp:positionH relativeFrom="column">
                        <wp:posOffset>4024630</wp:posOffset>
                      </wp:positionH>
                      <wp:positionV relativeFrom="paragraph">
                        <wp:posOffset>2251075</wp:posOffset>
                      </wp:positionV>
                      <wp:extent cx="368490" cy="266131"/>
                      <wp:effectExtent l="19050" t="19050" r="12700" b="19685"/>
                      <wp:wrapNone/>
                      <wp:docPr id="477" name="Rectangle 4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490" cy="26613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732C91" id="Rectangle 477" o:spid="_x0000_s1026" style="position:absolute;margin-left:316.9pt;margin-top:177.25pt;width:29pt;height:20.95pt;z-index:2549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" filled="f" strokecolor="red" strokeweight="2.25pt"/>
                  </w:pict>
                </mc:Fallback>
              </mc:AlternateContent>
            </w:r>
            <w:r w:rsidR="002351D6">
              <w:rPr>
                <w:noProof/>
              </w:rPr>
              <w:drawing>
                <wp:inline distT="0" distB="0" distL="0" distR="0" wp14:anchorId="738DF227" wp14:editId="278FC811">
                  <wp:extent cx="4777740" cy="2358390"/>
                  <wp:effectExtent l="0" t="0" r="381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DD6" w:rsidRPr="00B93380" w:rsidTr="00685D6A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EF7DD6" w:rsidRPr="00045D02" w:rsidRDefault="00EF7DD6" w:rsidP="003F65B5">
            <w:pPr>
              <w:contextualSpacing/>
              <w:rPr>
                <w:rFonts w:eastAsia="TH SarabunPSK"/>
                <w:rtl/>
                <w:cs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</w:rPr>
              <w:t>2</w:t>
            </w:r>
          </w:p>
        </w:tc>
        <w:tc>
          <w:tcPr>
            <w:tcW w:w="7740" w:type="dxa"/>
          </w:tcPr>
          <w:p w:rsidR="00EF7DD6" w:rsidRPr="00A3587E" w:rsidRDefault="00EF7DD6" w:rsidP="00EF7DD6">
            <w:pPr>
              <w:pStyle w:val="TH"/>
              <w:rPr>
                <w:noProof/>
                <w:cs/>
                <w:lang w:bidi="th-TH"/>
              </w:rPr>
            </w:pPr>
            <w:r>
              <w:rPr>
                <w:rFonts w:hint="cs"/>
                <w:noProof/>
                <w:cs/>
                <w:lang w:bidi="th-TH"/>
              </w:rPr>
              <w:t>เลือกแท็บ “ใบแจ้งหนี้”</w:t>
            </w:r>
            <w:r w:rsidR="00A3587E">
              <w:rPr>
                <w:rFonts w:hint="cs"/>
                <w:noProof/>
                <w:cs/>
                <w:lang w:bidi="th-TH"/>
              </w:rPr>
              <w:t xml:space="preserve"> เลือกใบแจ้งหนี้ที่ต้องการบันทึกการรับเงิน </w:t>
            </w:r>
            <w:r w:rsidR="00A3587E">
              <w:rPr>
                <w:noProof/>
                <w:lang w:bidi="th-TH"/>
              </w:rPr>
              <w:t xml:space="preserve">&gt; </w:t>
            </w:r>
            <w:r w:rsidR="00A3587E">
              <w:rPr>
                <w:rFonts w:hint="cs"/>
                <w:noProof/>
                <w:cs/>
                <w:lang w:bidi="th-TH"/>
              </w:rPr>
              <w:t>คลิกปุ่ม “ได้รับเงิน”</w:t>
            </w:r>
          </w:p>
        </w:tc>
      </w:tr>
      <w:tr w:rsidR="00EF7DD6" w:rsidRPr="00B93380" w:rsidTr="007304AF">
        <w:trPr>
          <w:trHeight w:val="227"/>
        </w:trPr>
        <w:tc>
          <w:tcPr>
            <w:tcW w:w="1260" w:type="dxa"/>
          </w:tcPr>
          <w:p w:rsidR="00EF7DD6" w:rsidRPr="00045D02" w:rsidRDefault="00EF7DD6" w:rsidP="00EF7DD6">
            <w:pPr>
              <w:contextualSpacing/>
              <w:rPr>
                <w:rFonts w:eastAsia="TH SarabunPSK"/>
                <w:cs/>
              </w:rPr>
            </w:pPr>
          </w:p>
        </w:tc>
        <w:tc>
          <w:tcPr>
            <w:tcW w:w="7740" w:type="dxa"/>
          </w:tcPr>
          <w:p w:rsidR="00EF7DD6" w:rsidRDefault="002351D6" w:rsidP="00EF7DD6">
            <w:pPr>
              <w:pStyle w:val="pic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178C1" wp14:editId="22527781">
                  <wp:extent cx="4777740" cy="2284095"/>
                  <wp:effectExtent l="0" t="0" r="381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28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87E" w:rsidRPr="00B93380" w:rsidTr="00685D6A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A3587E" w:rsidRPr="00045D02" w:rsidRDefault="00A3587E" w:rsidP="003F65B5">
            <w:pPr>
              <w:contextualSpacing/>
              <w:rPr>
                <w:rFonts w:eastAsia="TH SarabunPSK"/>
                <w:rtl/>
                <w:cs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</w:rPr>
              <w:t>3</w:t>
            </w:r>
          </w:p>
        </w:tc>
        <w:tc>
          <w:tcPr>
            <w:tcW w:w="7740" w:type="dxa"/>
          </w:tcPr>
          <w:p w:rsidR="00A3587E" w:rsidRDefault="00A3587E" w:rsidP="00A3587E">
            <w:pPr>
              <w:pStyle w:val="TH"/>
              <w:rPr>
                <w:noProof/>
                <w:cs/>
                <w:lang w:bidi="th-TH"/>
              </w:rPr>
            </w:pPr>
            <w:r>
              <w:rPr>
                <w:rFonts w:hint="cs"/>
                <w:noProof/>
                <w:cs/>
                <w:lang w:bidi="th-TH"/>
              </w:rPr>
              <w:t>กรอกรายละเอียดการรับเงิน</w:t>
            </w:r>
          </w:p>
        </w:tc>
      </w:tr>
      <w:tr w:rsidR="00685D6A" w:rsidRPr="00B93380" w:rsidTr="007304AF">
        <w:trPr>
          <w:trHeight w:val="227"/>
        </w:trPr>
        <w:tc>
          <w:tcPr>
            <w:tcW w:w="1260" w:type="dxa"/>
          </w:tcPr>
          <w:p w:rsidR="00685D6A" w:rsidRPr="00045D02" w:rsidRDefault="00685D6A" w:rsidP="00685D6A">
            <w:pPr>
              <w:pStyle w:val="TH"/>
              <w:rPr>
                <w:rtl/>
                <w:cs/>
              </w:rPr>
            </w:pPr>
          </w:p>
        </w:tc>
        <w:tc>
          <w:tcPr>
            <w:tcW w:w="7740" w:type="dxa"/>
          </w:tcPr>
          <w:p w:rsidR="00685D6A" w:rsidRPr="002351D6" w:rsidRDefault="002351D6" w:rsidP="00685D6A">
            <w:pPr>
              <w:pStyle w:val="pic"/>
              <w:rPr>
                <w:noProof/>
                <w:lang w:val="en-GB"/>
              </w:rPr>
            </w:pPr>
            <w:r>
              <w:rPr>
                <w:cs/>
              </w:rPr>
              <w:object w:dxaOrig="4241" w:dyaOrig="4320">
                <v:shape id="_x0000_i1034" type="#_x0000_t75" style="width:212.25pt;height:3in" o:ole="">
                  <v:imagedata r:id="rId34" o:title=""/>
                </v:shape>
                <o:OLEObject Type="Embed" ProgID="PBrush" ShapeID="_x0000_i1034" DrawAspect="Content" ObjectID="_1562005279" r:id="rId35"/>
              </w:object>
            </w:r>
          </w:p>
        </w:tc>
      </w:tr>
      <w:tr w:rsidR="00A3587E" w:rsidRPr="00B93380" w:rsidTr="00685D6A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A3587E" w:rsidRPr="00045D02" w:rsidRDefault="00A3587E" w:rsidP="003F65B5">
            <w:pPr>
              <w:contextualSpacing/>
              <w:rPr>
                <w:rFonts w:eastAsia="TH SarabunPSK"/>
                <w:rtl/>
                <w:cs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</w:rPr>
              <w:t>4</w:t>
            </w:r>
          </w:p>
        </w:tc>
        <w:tc>
          <w:tcPr>
            <w:tcW w:w="7740" w:type="dxa"/>
          </w:tcPr>
          <w:p w:rsidR="00A3587E" w:rsidRDefault="00A3587E" w:rsidP="00A3587E">
            <w:pPr>
              <w:pStyle w:val="TH"/>
              <w:rPr>
                <w:rFonts w:hint="cs"/>
                <w:noProof/>
                <w:cs/>
                <w:lang w:bidi="th-TH"/>
              </w:rPr>
            </w:pPr>
            <w:r>
              <w:rPr>
                <w:rFonts w:hint="cs"/>
                <w:noProof/>
                <w:cs/>
                <w:lang w:bidi="th-TH"/>
              </w:rPr>
              <w:t>เสร็จแล้ว คลิกปุ่ม “เพิ่ม”</w:t>
            </w:r>
            <w:r w:rsidR="002351D6">
              <w:rPr>
                <w:noProof/>
              </w:rPr>
              <w:t xml:space="preserve"> </w:t>
            </w:r>
          </w:p>
        </w:tc>
      </w:tr>
      <w:tr w:rsidR="00685D6A" w:rsidRPr="00B93380" w:rsidTr="007304AF">
        <w:trPr>
          <w:trHeight w:val="227"/>
        </w:trPr>
        <w:tc>
          <w:tcPr>
            <w:tcW w:w="1260" w:type="dxa"/>
          </w:tcPr>
          <w:p w:rsidR="00685D6A" w:rsidRPr="00045D02" w:rsidRDefault="00685D6A" w:rsidP="00685D6A">
            <w:pPr>
              <w:pStyle w:val="TH"/>
              <w:rPr>
                <w:rtl/>
                <w:cs/>
              </w:rPr>
            </w:pPr>
          </w:p>
        </w:tc>
        <w:tc>
          <w:tcPr>
            <w:tcW w:w="7740" w:type="dxa"/>
          </w:tcPr>
          <w:p w:rsidR="00685D6A" w:rsidRDefault="002351D6" w:rsidP="00685D6A">
            <w:pPr>
              <w:pStyle w:val="pic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96480" behindDoc="0" locked="0" layoutInCell="1" allowOverlap="1" wp14:anchorId="76D721FA" wp14:editId="363F7659">
                      <wp:simplePos x="0" y="0"/>
                      <wp:positionH relativeFrom="column">
                        <wp:posOffset>4222114</wp:posOffset>
                      </wp:positionH>
                      <wp:positionV relativeFrom="paragraph">
                        <wp:posOffset>2146300</wp:posOffset>
                      </wp:positionV>
                      <wp:extent cx="428625" cy="266131"/>
                      <wp:effectExtent l="19050" t="19050" r="28575" b="19685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8625" cy="26613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9466A5" id="Rectangle 26" o:spid="_x0000_s1026" style="position:absolute;margin-left:332.45pt;margin-top:169pt;width:33.75pt;height:20.95pt;z-index:2549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FDB1240" wp14:editId="51C6E15A">
                  <wp:extent cx="4777740" cy="2323465"/>
                  <wp:effectExtent l="0" t="0" r="381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2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AEA" w:rsidRPr="00BE1FB2" w:rsidRDefault="00263AEA" w:rsidP="00263AEA"/>
    <w:p w:rsidR="00DF07E7" w:rsidRDefault="00263AEA" w:rsidP="00694E70">
      <w:r>
        <w:rPr>
          <w:cs/>
        </w:rPr>
        <w:br w:type="page"/>
      </w:r>
    </w:p>
    <w:tbl>
      <w:tblPr>
        <w:tblStyle w:val="TableGrid"/>
        <w:tblW w:w="9000" w:type="dxa"/>
        <w:tblInd w:w="108" w:type="dxa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60"/>
        <w:gridCol w:w="7740"/>
      </w:tblGrid>
      <w:tr w:rsidR="00685D6A" w:rsidRPr="00B93380" w:rsidTr="0015498E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685D6A" w:rsidRPr="00B93380" w:rsidRDefault="00685D6A" w:rsidP="0015498E">
            <w:pPr>
              <w:pStyle w:val="TH"/>
              <w:rPr>
                <w:cs/>
                <w:lang w:bidi="th-TH"/>
              </w:rPr>
            </w:pPr>
            <w:r w:rsidRPr="00B93380">
              <w:rPr>
                <w:cs/>
                <w:lang w:bidi="th-TH"/>
              </w:rPr>
              <w:lastRenderedPageBreak/>
              <w:t>ระบบ</w:t>
            </w:r>
          </w:p>
        </w:tc>
        <w:tc>
          <w:tcPr>
            <w:tcW w:w="7740" w:type="dxa"/>
          </w:tcPr>
          <w:p w:rsidR="00685D6A" w:rsidRPr="00B93380" w:rsidRDefault="002F5B2B" w:rsidP="0015498E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>02</w:t>
            </w:r>
            <w:r w:rsidR="00685D6A">
              <w:rPr>
                <w:cs/>
              </w:rPr>
              <w:t xml:space="preserve"> </w:t>
            </w:r>
            <w:r w:rsidR="00685D6A">
              <w:rPr>
                <w:rFonts w:hint="cs"/>
                <w:cs/>
              </w:rPr>
              <w:t>การทดสอบระบบการขายและการส่งมอบข้าวรัฐบาลต่อรัฐบาล</w:t>
            </w:r>
          </w:p>
        </w:tc>
      </w:tr>
      <w:tr w:rsidR="00685D6A" w:rsidRPr="00B93380" w:rsidTr="0015498E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685D6A" w:rsidRPr="00B93380" w:rsidRDefault="00685D6A" w:rsidP="0015498E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7740" w:type="dxa"/>
          </w:tcPr>
          <w:p w:rsidR="00685D6A" w:rsidRPr="00B93380" w:rsidRDefault="002F5B2B" w:rsidP="0015498E">
            <w:pPr>
              <w:pStyle w:val="TH"/>
              <w:rPr>
                <w:rtl/>
                <w:cs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02</w:t>
            </w:r>
            <w:r w:rsidR="00685D6A">
              <w:rPr>
                <w:cs/>
                <w:lang w:bidi="th-TH"/>
              </w:rPr>
              <w:t>–</w:t>
            </w:r>
            <w:r w:rsidR="00685D6A">
              <w:t>0</w:t>
            </w:r>
            <w:r w:rsidR="00685D6A">
              <w:rPr>
                <w:rFonts w:hint="cs"/>
                <w:cs/>
                <w:lang w:bidi="th-TH"/>
              </w:rPr>
              <w:t>5 จัดการการจ่ายเงินให้ผู้ประกอบการ</w:t>
            </w:r>
          </w:p>
        </w:tc>
      </w:tr>
      <w:tr w:rsidR="00685D6A" w:rsidRPr="00B93380" w:rsidTr="0015498E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685D6A" w:rsidRPr="00B93380" w:rsidRDefault="00685D6A" w:rsidP="0015498E">
            <w:pPr>
              <w:pStyle w:val="TH"/>
              <w:rPr>
                <w:rtl/>
                <w:cs/>
              </w:rPr>
            </w:pPr>
            <w:proofErr w:type="spellStart"/>
            <w:r w:rsidRPr="00B93380">
              <w:rPr>
                <w:cs/>
                <w:lang w:bidi="th-TH"/>
              </w:rPr>
              <w:t>ฟั</w:t>
            </w:r>
            <w:proofErr w:type="spellEnd"/>
            <w:r w:rsidRPr="00B93380">
              <w:rPr>
                <w:cs/>
                <w:lang w:bidi="th-TH"/>
              </w:rPr>
              <w:t>งก</w:t>
            </w:r>
            <w:proofErr w:type="spellStart"/>
            <w:r w:rsidRPr="00B93380">
              <w:rPr>
                <w:cs/>
                <w:lang w:bidi="th-TH"/>
              </w:rPr>
              <w:t>์ชั่น</w:t>
            </w:r>
            <w:proofErr w:type="spellEnd"/>
          </w:p>
        </w:tc>
        <w:tc>
          <w:tcPr>
            <w:tcW w:w="7740" w:type="dxa"/>
          </w:tcPr>
          <w:p w:rsidR="00685D6A" w:rsidRPr="00B93380" w:rsidRDefault="00685D6A" w:rsidP="0015498E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จ่ายเงินให้ผู้ประกอบการ</w:t>
            </w:r>
          </w:p>
        </w:tc>
      </w:tr>
      <w:tr w:rsidR="00685D6A" w:rsidRPr="00B93380" w:rsidTr="0015498E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685D6A" w:rsidRPr="00045D02" w:rsidRDefault="00685D6A" w:rsidP="003F65B5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  <w:lang w:bidi="ar-SA"/>
              </w:rPr>
              <w:t>1</w:t>
            </w:r>
          </w:p>
        </w:tc>
        <w:tc>
          <w:tcPr>
            <w:tcW w:w="7740" w:type="dxa"/>
          </w:tcPr>
          <w:p w:rsidR="00685D6A" w:rsidRPr="00045D02" w:rsidRDefault="00685D6A" w:rsidP="0015498E">
            <w:pPr>
              <w:contextualSpacing/>
              <w:rPr>
                <w:rFonts w:eastAsia="TH SarabunPSK"/>
                <w:cs/>
              </w:rPr>
            </w:pPr>
            <w:r w:rsidRPr="00045D02">
              <w:rPr>
                <w:rFonts w:eastAsia="TH SarabunPSK" w:hint="cs"/>
                <w:cs/>
              </w:rPr>
              <w:t xml:space="preserve">เข้าเมนู </w:t>
            </w:r>
            <w:r>
              <w:rPr>
                <w:rFonts w:eastAsia="TH SarabunPSK" w:hint="cs"/>
                <w:cs/>
              </w:rPr>
              <w:t>“ชำระเงิน”</w:t>
            </w:r>
          </w:p>
        </w:tc>
      </w:tr>
      <w:tr w:rsidR="00685D6A" w:rsidRPr="00B93380" w:rsidTr="0015498E">
        <w:trPr>
          <w:trHeight w:val="227"/>
        </w:trPr>
        <w:tc>
          <w:tcPr>
            <w:tcW w:w="1260" w:type="dxa"/>
          </w:tcPr>
          <w:p w:rsidR="00685D6A" w:rsidRPr="00045D02" w:rsidRDefault="00685D6A" w:rsidP="0015498E">
            <w:pPr>
              <w:contextualSpacing/>
              <w:rPr>
                <w:rFonts w:eastAsia="TH SarabunPSK"/>
                <w:rtl/>
                <w:cs/>
                <w:lang w:bidi="ar-SA"/>
              </w:rPr>
            </w:pPr>
          </w:p>
        </w:tc>
        <w:tc>
          <w:tcPr>
            <w:tcW w:w="7740" w:type="dxa"/>
          </w:tcPr>
          <w:p w:rsidR="00685D6A" w:rsidRPr="00045D02" w:rsidRDefault="00685D6A" w:rsidP="0015498E">
            <w:pPr>
              <w:pStyle w:val="pic"/>
              <w:rPr>
                <w:rFonts w:eastAsia="TH SarabunPSK"/>
                <w:rtl/>
                <w:cs/>
                <w:lang w:bidi="ar-S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71904" behindDoc="0" locked="0" layoutInCell="1" allowOverlap="1" wp14:anchorId="79B8B78B" wp14:editId="3E663C24">
                      <wp:simplePos x="0" y="0"/>
                      <wp:positionH relativeFrom="column">
                        <wp:posOffset>4056380</wp:posOffset>
                      </wp:positionH>
                      <wp:positionV relativeFrom="paragraph">
                        <wp:posOffset>2259330</wp:posOffset>
                      </wp:positionV>
                      <wp:extent cx="368490" cy="266131"/>
                      <wp:effectExtent l="19050" t="19050" r="12700" b="19685"/>
                      <wp:wrapNone/>
                      <wp:docPr id="464" name="Rectangle 4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490" cy="26613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28F126" id="Rectangle 464" o:spid="_x0000_s1026" style="position:absolute;margin-left:319.4pt;margin-top:177.9pt;width:29pt;height:20.95pt;z-index:2549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" filled="f" strokecolor="red" strokeweight="2.25pt"/>
                  </w:pict>
                </mc:Fallback>
              </mc:AlternateContent>
            </w:r>
            <w:r w:rsidR="00795ADC">
              <w:rPr>
                <w:noProof/>
              </w:rPr>
              <w:drawing>
                <wp:inline distT="0" distB="0" distL="0" distR="0" wp14:anchorId="17871E38" wp14:editId="359F04A4">
                  <wp:extent cx="4777740" cy="2358390"/>
                  <wp:effectExtent l="0" t="0" r="381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D6A" w:rsidRPr="00B93380" w:rsidTr="00685D6A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685D6A" w:rsidRPr="00045D02" w:rsidRDefault="00685D6A" w:rsidP="003F65B5">
            <w:pPr>
              <w:contextualSpacing/>
              <w:rPr>
                <w:rFonts w:eastAsia="TH SarabunPSK"/>
                <w:rtl/>
                <w:cs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</w:rPr>
              <w:t>2</w:t>
            </w:r>
          </w:p>
        </w:tc>
        <w:tc>
          <w:tcPr>
            <w:tcW w:w="7740" w:type="dxa"/>
          </w:tcPr>
          <w:p w:rsidR="00685D6A" w:rsidRDefault="00685D6A" w:rsidP="0015498E">
            <w:pPr>
              <w:pStyle w:val="TH"/>
              <w:rPr>
                <w:noProof/>
                <w:cs/>
                <w:lang w:bidi="th-TH"/>
              </w:rPr>
            </w:pPr>
            <w:r>
              <w:rPr>
                <w:rFonts w:hint="cs"/>
                <w:noProof/>
                <w:cs/>
                <w:lang w:bidi="th-TH"/>
              </w:rPr>
              <w:t xml:space="preserve">เลือกแท็บ “ค่าธรรมเนียม” </w:t>
            </w:r>
          </w:p>
        </w:tc>
      </w:tr>
      <w:tr w:rsidR="00685D6A" w:rsidRPr="00B93380" w:rsidTr="0015498E">
        <w:trPr>
          <w:trHeight w:val="227"/>
        </w:trPr>
        <w:tc>
          <w:tcPr>
            <w:tcW w:w="1260" w:type="dxa"/>
          </w:tcPr>
          <w:p w:rsidR="00685D6A" w:rsidRPr="00045D02" w:rsidRDefault="00685D6A" w:rsidP="0015498E">
            <w:pPr>
              <w:contextualSpacing/>
              <w:rPr>
                <w:rFonts w:eastAsia="TH SarabunPSK"/>
                <w:cs/>
              </w:rPr>
            </w:pPr>
          </w:p>
        </w:tc>
        <w:tc>
          <w:tcPr>
            <w:tcW w:w="7740" w:type="dxa"/>
          </w:tcPr>
          <w:p w:rsidR="00685D6A" w:rsidRDefault="00685D6A" w:rsidP="0015498E">
            <w:pPr>
              <w:pStyle w:val="pic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73952" behindDoc="0" locked="0" layoutInCell="1" allowOverlap="1" wp14:anchorId="69F93A5D" wp14:editId="1940E179">
                      <wp:simplePos x="0" y="0"/>
                      <wp:positionH relativeFrom="column">
                        <wp:posOffset>1505585</wp:posOffset>
                      </wp:positionH>
                      <wp:positionV relativeFrom="paragraph">
                        <wp:posOffset>397510</wp:posOffset>
                      </wp:positionV>
                      <wp:extent cx="1214324" cy="190195"/>
                      <wp:effectExtent l="19050" t="19050" r="24130" b="19685"/>
                      <wp:wrapNone/>
                      <wp:docPr id="471" name="Rectangle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4324" cy="19019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31C2D8" id="Rectangle 471" o:spid="_x0000_s1026" style="position:absolute;margin-left:118.55pt;margin-top:31.3pt;width:95.6pt;height:15pt;z-index:2549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" filled="f" strokecolor="red" strokeweight="2.25pt"/>
                  </w:pict>
                </mc:Fallback>
              </mc:AlternateContent>
            </w:r>
            <w:r w:rsidR="00795ADC">
              <w:rPr>
                <w:noProof/>
              </w:rPr>
              <w:drawing>
                <wp:inline distT="0" distB="0" distL="0" distR="0" wp14:anchorId="0DAD93CD" wp14:editId="28DA1C78">
                  <wp:extent cx="4777740" cy="2305050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ADC" w:rsidRPr="00B93380" w:rsidTr="003F25ED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795ADC" w:rsidRPr="00045D02" w:rsidRDefault="00795ADC" w:rsidP="003F65B5">
            <w:pPr>
              <w:contextualSpacing/>
              <w:rPr>
                <w:rFonts w:eastAsia="TH SarabunPSK"/>
                <w:rtl/>
                <w:cs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</w:rPr>
              <w:t>3</w:t>
            </w:r>
          </w:p>
        </w:tc>
        <w:tc>
          <w:tcPr>
            <w:tcW w:w="7740" w:type="dxa"/>
          </w:tcPr>
          <w:p w:rsidR="00795ADC" w:rsidRDefault="00795ADC" w:rsidP="00795ADC">
            <w:pPr>
              <w:pStyle w:val="TH"/>
              <w:rPr>
                <w:rFonts w:hint="cs"/>
                <w:noProof/>
                <w:cs/>
                <w:lang w:bidi="th-TH"/>
              </w:rPr>
            </w:pPr>
            <w:r>
              <w:rPr>
                <w:rFonts w:hint="cs"/>
                <w:noProof/>
                <w:cs/>
                <w:lang w:bidi="th-TH"/>
              </w:rPr>
              <w:t>เลือกงวดที่ต้องการยืนยัน</w:t>
            </w:r>
          </w:p>
        </w:tc>
      </w:tr>
      <w:tr w:rsidR="00795ADC" w:rsidRPr="00B93380" w:rsidTr="00795ADC">
        <w:trPr>
          <w:trHeight w:val="227"/>
        </w:trPr>
        <w:tc>
          <w:tcPr>
            <w:tcW w:w="1260" w:type="dxa"/>
            <w:shd w:val="clear" w:color="auto" w:fill="auto"/>
          </w:tcPr>
          <w:p w:rsidR="00795ADC" w:rsidRPr="00045D02" w:rsidRDefault="00795ADC" w:rsidP="00795ADC">
            <w:pPr>
              <w:contextualSpacing/>
              <w:rPr>
                <w:rFonts w:eastAsia="TH SarabunPSK"/>
                <w:cs/>
              </w:rPr>
            </w:pPr>
          </w:p>
        </w:tc>
        <w:tc>
          <w:tcPr>
            <w:tcW w:w="7740" w:type="dxa"/>
          </w:tcPr>
          <w:p w:rsidR="00795ADC" w:rsidRDefault="00795ADC" w:rsidP="00795ADC">
            <w:pPr>
              <w:pStyle w:val="TH"/>
              <w:rPr>
                <w:rFonts w:hint="cs"/>
                <w:noProof/>
                <w:cs/>
                <w:lang w:bidi="th-TH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00576" behindDoc="0" locked="0" layoutInCell="1" allowOverlap="1" wp14:anchorId="4A419CC7" wp14:editId="52286445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1631950</wp:posOffset>
                      </wp:positionV>
                      <wp:extent cx="4591050" cy="227965"/>
                      <wp:effectExtent l="19050" t="19050" r="19050" b="19685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91050" cy="22796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D36C8F" id="Rectangle 30" o:spid="_x0000_s1026" style="position:absolute;margin-left:9.2pt;margin-top:128.5pt;width:361.5pt;height:17.95pt;z-index:2550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9B7A1D3" wp14:editId="14C819AF">
                  <wp:extent cx="4777740" cy="2305050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ADC" w:rsidRPr="00B93380" w:rsidTr="003F25ED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795ADC" w:rsidRPr="00045D02" w:rsidRDefault="00795ADC" w:rsidP="003F65B5">
            <w:pPr>
              <w:contextualSpacing/>
              <w:rPr>
                <w:rFonts w:eastAsia="TH SarabunPSK"/>
                <w:rtl/>
                <w:cs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 w:rsidR="003F65B5">
              <w:rPr>
                <w:rFonts w:eastAsia="TH SarabunPSK"/>
              </w:rPr>
              <w:t>4</w:t>
            </w:r>
          </w:p>
        </w:tc>
        <w:tc>
          <w:tcPr>
            <w:tcW w:w="7740" w:type="dxa"/>
          </w:tcPr>
          <w:p w:rsidR="00795ADC" w:rsidRDefault="00795ADC" w:rsidP="00795ADC">
            <w:pPr>
              <w:pStyle w:val="TH"/>
              <w:rPr>
                <w:noProof/>
                <w:cs/>
                <w:lang w:bidi="th-TH"/>
              </w:rPr>
            </w:pPr>
            <w:r>
              <w:rPr>
                <w:rFonts w:hint="cs"/>
                <w:noProof/>
                <w:cs/>
                <w:lang w:bidi="th-TH"/>
              </w:rPr>
              <w:t xml:space="preserve">ตรวจสอบข้อมูลการคำนวณค่าข้าว </w:t>
            </w:r>
            <w:r>
              <w:rPr>
                <w:noProof/>
                <w:lang w:bidi="th-TH"/>
              </w:rPr>
              <w:t xml:space="preserve">&gt; </w:t>
            </w:r>
            <w:r>
              <w:rPr>
                <w:rFonts w:hint="cs"/>
                <w:noProof/>
                <w:cs/>
                <w:lang w:bidi="th-TH"/>
              </w:rPr>
              <w:t xml:space="preserve">คลิกปุ่ม “ยืนยัน” เพื่อยืนยันว่าการคำนวณถูกต้องก่อนจ่ายให้แก่ผู้ประกอบการ </w:t>
            </w:r>
          </w:p>
        </w:tc>
      </w:tr>
      <w:tr w:rsidR="00795ADC" w:rsidRPr="00B93380" w:rsidTr="0015498E">
        <w:trPr>
          <w:trHeight w:val="227"/>
        </w:trPr>
        <w:tc>
          <w:tcPr>
            <w:tcW w:w="1260" w:type="dxa"/>
          </w:tcPr>
          <w:p w:rsidR="00795ADC" w:rsidRPr="00045D02" w:rsidRDefault="00795ADC" w:rsidP="00795ADC">
            <w:pPr>
              <w:pStyle w:val="TH"/>
              <w:rPr>
                <w:rtl/>
                <w:cs/>
              </w:rPr>
            </w:pPr>
          </w:p>
        </w:tc>
        <w:tc>
          <w:tcPr>
            <w:tcW w:w="7740" w:type="dxa"/>
          </w:tcPr>
          <w:p w:rsidR="00795ADC" w:rsidRDefault="00795ADC" w:rsidP="00795ADC">
            <w:pPr>
              <w:pStyle w:val="pic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98528" behindDoc="0" locked="0" layoutInCell="1" allowOverlap="1" wp14:anchorId="38646B77" wp14:editId="7F7B83BA">
                      <wp:simplePos x="0" y="0"/>
                      <wp:positionH relativeFrom="column">
                        <wp:posOffset>4225925</wp:posOffset>
                      </wp:positionH>
                      <wp:positionV relativeFrom="paragraph">
                        <wp:posOffset>2202815</wp:posOffset>
                      </wp:positionV>
                      <wp:extent cx="336499" cy="212140"/>
                      <wp:effectExtent l="19050" t="19050" r="26035" b="16510"/>
                      <wp:wrapNone/>
                      <wp:docPr id="473" name="Rectangle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499" cy="2121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7CEA4F" id="Rectangle 473" o:spid="_x0000_s1026" style="position:absolute;margin-left:332.75pt;margin-top:173.45pt;width:26.5pt;height:16.7pt;z-index:2549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" filled="f" strokecolor="red" strokeweight="2.25pt"/>
                  </w:pict>
                </mc:Fallback>
              </mc:AlternateContent>
            </w:r>
            <w:r w:rsidR="00461695">
              <w:rPr>
                <w:noProof/>
              </w:rPr>
              <w:drawing>
                <wp:inline distT="0" distB="0" distL="0" distR="0" wp14:anchorId="4EAA33C7" wp14:editId="68AA8497">
                  <wp:extent cx="4777740" cy="231267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1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ADC" w:rsidRPr="00B93380" w:rsidTr="003F25ED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795ADC" w:rsidRPr="00045D02" w:rsidRDefault="00795ADC" w:rsidP="00795ADC">
            <w:pPr>
              <w:contextualSpacing/>
              <w:rPr>
                <w:rFonts w:eastAsia="TH SarabunPSK"/>
                <w:rtl/>
                <w:cs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>
              <w:rPr>
                <w:rFonts w:eastAsia="TH SarabunPSK"/>
              </w:rPr>
              <w:t>5</w:t>
            </w:r>
          </w:p>
        </w:tc>
        <w:tc>
          <w:tcPr>
            <w:tcW w:w="7740" w:type="dxa"/>
          </w:tcPr>
          <w:p w:rsidR="00795ADC" w:rsidRDefault="00795ADC" w:rsidP="003B46AA">
            <w:pPr>
              <w:pStyle w:val="TH"/>
              <w:rPr>
                <w:noProof/>
                <w:cs/>
                <w:lang w:bidi="th-TH"/>
              </w:rPr>
            </w:pPr>
            <w:r>
              <w:rPr>
                <w:rFonts w:hint="cs"/>
                <w:noProof/>
                <w:cs/>
                <w:lang w:bidi="th-TH"/>
              </w:rPr>
              <w:t xml:space="preserve">คลิกแท็บ “จ่ายเงิน” </w:t>
            </w:r>
            <w:r>
              <w:rPr>
                <w:noProof/>
                <w:lang w:bidi="th-TH"/>
              </w:rPr>
              <w:t xml:space="preserve">&gt; </w:t>
            </w:r>
            <w:r w:rsidR="003B46AA">
              <w:rPr>
                <w:rFonts w:hint="cs"/>
                <w:noProof/>
                <w:cs/>
                <w:lang w:bidi="th-TH"/>
              </w:rPr>
              <w:t>เลือก</w:t>
            </w:r>
            <w:r>
              <w:rPr>
                <w:rFonts w:hint="cs"/>
                <w:noProof/>
                <w:cs/>
                <w:lang w:bidi="th-TH"/>
              </w:rPr>
              <w:t>ชื่อบริษัทที่ต้องการจ่าย</w:t>
            </w:r>
          </w:p>
        </w:tc>
      </w:tr>
      <w:tr w:rsidR="00795ADC" w:rsidRPr="00B93380" w:rsidTr="0015498E">
        <w:trPr>
          <w:trHeight w:val="227"/>
        </w:trPr>
        <w:tc>
          <w:tcPr>
            <w:tcW w:w="1260" w:type="dxa"/>
          </w:tcPr>
          <w:p w:rsidR="00795ADC" w:rsidRPr="00045D02" w:rsidRDefault="00795ADC" w:rsidP="00795ADC">
            <w:pPr>
              <w:pStyle w:val="TH"/>
              <w:rPr>
                <w:rtl/>
                <w:cs/>
              </w:rPr>
            </w:pPr>
          </w:p>
        </w:tc>
        <w:tc>
          <w:tcPr>
            <w:tcW w:w="7740" w:type="dxa"/>
          </w:tcPr>
          <w:p w:rsidR="00795ADC" w:rsidRDefault="003B46AA" w:rsidP="00795ADC">
            <w:pPr>
              <w:pStyle w:val="pic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02624" behindDoc="0" locked="0" layoutInCell="1" allowOverlap="1" wp14:anchorId="5209F51E" wp14:editId="630D6340">
                      <wp:simplePos x="0" y="0"/>
                      <wp:positionH relativeFrom="column">
                        <wp:posOffset>3164840</wp:posOffset>
                      </wp:positionH>
                      <wp:positionV relativeFrom="paragraph">
                        <wp:posOffset>393065</wp:posOffset>
                      </wp:positionV>
                      <wp:extent cx="876300" cy="202565"/>
                      <wp:effectExtent l="19050" t="19050" r="19050" b="26035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20256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0D6C1E" id="Rectangle 34" o:spid="_x0000_s1026" style="position:absolute;margin-left:249.2pt;margin-top:30.95pt;width:69pt;height:15.95pt;z-index:2550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" filled="f" strokecolor="red" strokeweight="2.25pt"/>
                  </w:pict>
                </mc:Fallback>
              </mc:AlternateContent>
            </w:r>
            <w:r w:rsidR="00461695">
              <w:rPr>
                <w:noProof/>
              </w:rPr>
              <w:drawing>
                <wp:inline distT="0" distB="0" distL="0" distR="0" wp14:anchorId="67D1392B" wp14:editId="29396C52">
                  <wp:extent cx="4777740" cy="2277110"/>
                  <wp:effectExtent l="0" t="0" r="381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2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ADC" w:rsidRPr="00B93380" w:rsidTr="003F25ED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795ADC" w:rsidRPr="00045D02" w:rsidRDefault="00795ADC" w:rsidP="00795ADC">
            <w:pPr>
              <w:contextualSpacing/>
              <w:rPr>
                <w:rFonts w:eastAsia="TH SarabunPSK"/>
                <w:rtl/>
                <w:cs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>
              <w:rPr>
                <w:rFonts w:eastAsia="TH SarabunPSK"/>
              </w:rPr>
              <w:t>6</w:t>
            </w:r>
          </w:p>
        </w:tc>
        <w:tc>
          <w:tcPr>
            <w:tcW w:w="7740" w:type="dxa"/>
          </w:tcPr>
          <w:p w:rsidR="00795ADC" w:rsidRPr="00143339" w:rsidRDefault="003B46AA" w:rsidP="003B46AA">
            <w:pPr>
              <w:pStyle w:val="TH"/>
              <w:rPr>
                <w:noProof/>
                <w:cs/>
                <w:lang w:bidi="th-TH"/>
              </w:rPr>
            </w:pPr>
            <w:r>
              <w:rPr>
                <w:rFonts w:hint="cs"/>
                <w:noProof/>
                <w:cs/>
                <w:lang w:bidi="th-TH"/>
              </w:rPr>
              <w:t xml:space="preserve">ระบบแสดงข้อมูลเช็คที่ยังค้างจ่ายผู้ประกอบการ </w:t>
            </w:r>
            <w:r>
              <w:rPr>
                <w:noProof/>
                <w:lang w:bidi="th-TH"/>
              </w:rPr>
              <w:t xml:space="preserve">&gt; </w:t>
            </w:r>
            <w:r>
              <w:rPr>
                <w:rFonts w:hint="cs"/>
                <w:noProof/>
                <w:cs/>
                <w:lang w:bidi="th-TH"/>
              </w:rPr>
              <w:t>เลือก</w:t>
            </w:r>
            <w:r>
              <w:rPr>
                <w:rFonts w:hint="cs"/>
                <w:noProof/>
                <w:cs/>
                <w:lang w:bidi="th-TH"/>
              </w:rPr>
              <w:t>เช็ค</w:t>
            </w:r>
            <w:r>
              <w:rPr>
                <w:rFonts w:hint="cs"/>
                <w:noProof/>
                <w:cs/>
                <w:lang w:bidi="th-TH"/>
              </w:rPr>
              <w:t>ที่ต้องการจ่าย</w:t>
            </w:r>
          </w:p>
        </w:tc>
      </w:tr>
      <w:tr w:rsidR="00795ADC" w:rsidRPr="00B93380" w:rsidTr="0015498E">
        <w:trPr>
          <w:trHeight w:val="227"/>
        </w:trPr>
        <w:tc>
          <w:tcPr>
            <w:tcW w:w="1260" w:type="dxa"/>
          </w:tcPr>
          <w:p w:rsidR="00795ADC" w:rsidRPr="00045D02" w:rsidRDefault="00795ADC" w:rsidP="00795ADC">
            <w:pPr>
              <w:pStyle w:val="TH"/>
              <w:rPr>
                <w:rtl/>
                <w:cs/>
              </w:rPr>
            </w:pPr>
          </w:p>
        </w:tc>
        <w:tc>
          <w:tcPr>
            <w:tcW w:w="7740" w:type="dxa"/>
          </w:tcPr>
          <w:p w:rsidR="00795ADC" w:rsidRPr="00143339" w:rsidRDefault="003B46AA" w:rsidP="00795ADC">
            <w:pPr>
              <w:pStyle w:val="pic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0B0C67" wp14:editId="2C501548">
                  <wp:extent cx="4777740" cy="2319655"/>
                  <wp:effectExtent l="0" t="0" r="3810" b="444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1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ADC" w:rsidRPr="00B93380" w:rsidTr="003F25ED">
        <w:trPr>
          <w:trHeight w:val="227"/>
        </w:trPr>
        <w:tc>
          <w:tcPr>
            <w:tcW w:w="1260" w:type="dxa"/>
            <w:shd w:val="clear" w:color="auto" w:fill="D9D9D9" w:themeFill="background1" w:themeFillShade="D9"/>
          </w:tcPr>
          <w:p w:rsidR="00795ADC" w:rsidRPr="00045D02" w:rsidRDefault="00795ADC" w:rsidP="00795ADC">
            <w:pPr>
              <w:contextualSpacing/>
              <w:rPr>
                <w:rFonts w:eastAsia="TH SarabunPSK"/>
                <w:rtl/>
                <w:cs/>
              </w:rPr>
            </w:pPr>
            <w:r w:rsidRPr="00045D02">
              <w:rPr>
                <w:rFonts w:eastAsia="TH SarabunPSK"/>
                <w:cs/>
              </w:rPr>
              <w:t xml:space="preserve">ขั้นตอนที่ </w:t>
            </w:r>
            <w:r>
              <w:rPr>
                <w:rFonts w:eastAsia="TH SarabunPSK"/>
              </w:rPr>
              <w:t>7</w:t>
            </w:r>
          </w:p>
        </w:tc>
        <w:tc>
          <w:tcPr>
            <w:tcW w:w="7740" w:type="dxa"/>
          </w:tcPr>
          <w:p w:rsidR="00795ADC" w:rsidRPr="00143339" w:rsidRDefault="00795ADC" w:rsidP="00C77824">
            <w:pPr>
              <w:pStyle w:val="TH"/>
              <w:rPr>
                <w:noProof/>
                <w:cs/>
                <w:lang w:bidi="th-TH"/>
              </w:rPr>
            </w:pPr>
            <w:r>
              <w:rPr>
                <w:rFonts w:hint="cs"/>
                <w:noProof/>
                <w:cs/>
                <w:lang w:bidi="th-TH"/>
              </w:rPr>
              <w:t xml:space="preserve">กรอกรายละเอียดข้อมูลเช็ค </w:t>
            </w:r>
            <w:r>
              <w:rPr>
                <w:noProof/>
                <w:lang w:bidi="th-TH"/>
              </w:rPr>
              <w:t xml:space="preserve">&gt; </w:t>
            </w:r>
            <w:r>
              <w:rPr>
                <w:rFonts w:hint="cs"/>
                <w:noProof/>
                <w:cs/>
                <w:lang w:bidi="th-TH"/>
              </w:rPr>
              <w:t>คลิกปุ่ม “</w:t>
            </w:r>
            <w:r w:rsidR="00C77824">
              <w:rPr>
                <w:rFonts w:hint="cs"/>
                <w:noProof/>
                <w:cs/>
                <w:lang w:bidi="th-TH"/>
              </w:rPr>
              <w:t>ชำระ</w:t>
            </w:r>
            <w:r>
              <w:rPr>
                <w:rFonts w:hint="cs"/>
                <w:noProof/>
                <w:cs/>
                <w:lang w:bidi="th-TH"/>
              </w:rPr>
              <w:t>”</w:t>
            </w:r>
            <w:r w:rsidR="003F65B5">
              <w:rPr>
                <w:noProof/>
              </w:rPr>
              <w:t xml:space="preserve"> </w:t>
            </w:r>
          </w:p>
        </w:tc>
      </w:tr>
      <w:tr w:rsidR="00795ADC" w:rsidRPr="00B93380" w:rsidTr="0015498E">
        <w:trPr>
          <w:trHeight w:val="227"/>
        </w:trPr>
        <w:tc>
          <w:tcPr>
            <w:tcW w:w="1260" w:type="dxa"/>
          </w:tcPr>
          <w:p w:rsidR="00795ADC" w:rsidRPr="00045D02" w:rsidRDefault="00795ADC" w:rsidP="00795ADC">
            <w:pPr>
              <w:pStyle w:val="TH"/>
              <w:rPr>
                <w:rtl/>
                <w:cs/>
              </w:rPr>
            </w:pPr>
          </w:p>
        </w:tc>
        <w:tc>
          <w:tcPr>
            <w:tcW w:w="7740" w:type="dxa"/>
          </w:tcPr>
          <w:p w:rsidR="00795ADC" w:rsidRPr="00143339" w:rsidRDefault="003F65B5" w:rsidP="00795ADC">
            <w:pPr>
              <w:pStyle w:val="pic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04672" behindDoc="0" locked="0" layoutInCell="1" allowOverlap="1" wp14:anchorId="4DF95DF5" wp14:editId="72964E14">
                      <wp:simplePos x="0" y="0"/>
                      <wp:positionH relativeFrom="column">
                        <wp:posOffset>3936365</wp:posOffset>
                      </wp:positionH>
                      <wp:positionV relativeFrom="paragraph">
                        <wp:posOffset>2137410</wp:posOffset>
                      </wp:positionV>
                      <wp:extent cx="876300" cy="266700"/>
                      <wp:effectExtent l="19050" t="19050" r="19050" b="1905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AACA35" id="Rectangle 36" o:spid="_x0000_s1026" style="position:absolute;margin-left:309.95pt;margin-top:168.3pt;width:69pt;height:21pt;z-index:2550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 w:rsidR="00C77824">
              <w:rPr>
                <w:noProof/>
              </w:rPr>
              <w:drawing>
                <wp:inline distT="0" distB="0" distL="0" distR="0" wp14:anchorId="04744915" wp14:editId="0B08D9BA">
                  <wp:extent cx="4777740" cy="2315845"/>
                  <wp:effectExtent l="0" t="0" r="381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231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D6A" w:rsidRDefault="00685D6A" w:rsidP="00D0627E">
      <w:bookmarkStart w:id="2" w:name="_GoBack"/>
      <w:bookmarkEnd w:id="2"/>
    </w:p>
    <w:sectPr w:rsidR="00685D6A" w:rsidSect="00E229DD">
      <w:footerReference w:type="default" r:id="rId42"/>
      <w:pgSz w:w="11906" w:h="16838" w:code="9"/>
      <w:pgMar w:top="1440" w:right="144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0814" w:rsidRDefault="00770814" w:rsidP="007546D4">
      <w:pPr>
        <w:spacing w:after="0" w:line="240" w:lineRule="auto"/>
      </w:pPr>
      <w:r>
        <w:separator/>
      </w:r>
    </w:p>
  </w:endnote>
  <w:endnote w:type="continuationSeparator" w:id="0">
    <w:p w:rsidR="00770814" w:rsidRDefault="00770814" w:rsidP="00754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FBB" w:rsidRPr="00AF4A08" w:rsidRDefault="00821FBB" w:rsidP="00CE7B51">
    <w:pPr>
      <w:pStyle w:val="line"/>
    </w:pPr>
  </w:p>
  <w:p w:rsidR="00821FBB" w:rsidRPr="00A819FC" w:rsidRDefault="00821FBB" w:rsidP="008B3DF4">
    <w:pPr>
      <w:pStyle w:val="line"/>
    </w:pPr>
    <w:r>
      <w:rPr>
        <w:cs/>
      </w:rPr>
      <w:ptab w:relativeTo="margin" w:alignment="right" w:leader="underscore"/>
    </w:r>
  </w:p>
  <w:p w:rsidR="00821FBB" w:rsidRPr="00AF4A08" w:rsidRDefault="00821FBB" w:rsidP="008B3DF4">
    <w:pPr>
      <w:pStyle w:val="line"/>
    </w:pPr>
  </w:p>
  <w:p w:rsidR="00821FBB" w:rsidRDefault="005944FD" w:rsidP="00B444F9">
    <w:pPr>
      <w:pStyle w:val="Footer"/>
    </w:pPr>
    <w:r>
      <w:fldChar w:fldCharType="begin"/>
    </w:r>
    <w:r>
      <w:instrText xml:space="preserve"> STYLEREF  </w:instrText>
    </w:r>
    <w:r>
      <w:rPr>
        <w:cs/>
      </w:rPr>
      <w:instrText>"</w:instrText>
    </w:r>
    <w:r>
      <w:instrText>Heading 2</w:instrText>
    </w:r>
    <w:r>
      <w:rPr>
        <w:cs/>
      </w:rPr>
      <w:instrText xml:space="preserve">" </w:instrText>
    </w:r>
    <w:r>
      <w:instrText>\n  \</w:instrText>
    </w:r>
    <w:r>
      <w:rPr>
        <w:cs/>
      </w:rPr>
      <w:instrText xml:space="preserve">* </w:instrText>
    </w:r>
    <w:r>
      <w:instrText xml:space="preserve">MERGEFORMAT </w:instrText>
    </w:r>
    <w:r>
      <w:fldChar w:fldCharType="separate"/>
    </w:r>
    <w:r w:rsidR="00D0627E">
      <w:rPr>
        <w:b/>
        <w:bCs/>
        <w:noProof/>
      </w:rPr>
      <w:t>Error! No text of specified style in document.</w:t>
    </w:r>
    <w:r>
      <w:rPr>
        <w:noProof/>
      </w:rPr>
      <w:fldChar w:fldCharType="end"/>
    </w:r>
    <w:r w:rsidR="00821FBB" w:rsidRPr="00B444F9">
      <w:rPr>
        <w:cs/>
      </w:rPr>
      <w:t xml:space="preserve">. </w:t>
    </w:r>
    <w:r>
      <w:fldChar w:fldCharType="begin"/>
    </w:r>
    <w:r>
      <w:instrText xml:space="preserve"> STYLEREF  </w:instrText>
    </w:r>
    <w:r>
      <w:rPr>
        <w:cs/>
      </w:rPr>
      <w:instrText>"</w:instrText>
    </w:r>
    <w:r>
      <w:instrText>Heading 2</w:instrText>
    </w:r>
    <w:r>
      <w:rPr>
        <w:cs/>
      </w:rPr>
      <w:instrText xml:space="preserve">" </w:instrText>
    </w:r>
    <w:r>
      <w:instrText>\p  \</w:instrText>
    </w:r>
    <w:r>
      <w:rPr>
        <w:cs/>
      </w:rPr>
      <w:instrText xml:space="preserve">* </w:instrText>
    </w:r>
    <w:r>
      <w:instrText xml:space="preserve">MERGEFORMAT </w:instrText>
    </w:r>
    <w:r>
      <w:fldChar w:fldCharType="separate"/>
    </w:r>
    <w:r w:rsidR="00D0627E">
      <w:rPr>
        <w:b/>
        <w:bCs/>
        <w:noProof/>
      </w:rPr>
      <w:t>Error! No text of specified style in document.</w:t>
    </w:r>
    <w:r>
      <w:rPr>
        <w:noProof/>
      </w:rPr>
      <w:fldChar w:fldCharType="end"/>
    </w:r>
  </w:p>
  <w:p w:rsidR="00821FBB" w:rsidRPr="00B444F9" w:rsidRDefault="00770814" w:rsidP="00B444F9">
    <w:pPr>
      <w:pStyle w:val="Footer"/>
    </w:pPr>
    <w:r>
      <w:fldChar w:fldCharType="begin"/>
    </w:r>
    <w:r>
      <w:instrText xml:space="preserve"> STYLEREF  </w:instrText>
    </w:r>
    <w:r>
      <w:rPr>
        <w:cs/>
      </w:rPr>
      <w:instrText>"</w:instrText>
    </w:r>
    <w:r>
      <w:instrText>Heading 3</w:instrText>
    </w:r>
    <w:r>
      <w:rPr>
        <w:cs/>
      </w:rPr>
      <w:instrText xml:space="preserve">" </w:instrText>
    </w:r>
    <w:r>
      <w:instrText>\n  \</w:instrText>
    </w:r>
    <w:r>
      <w:rPr>
        <w:cs/>
      </w:rPr>
      <w:instrText xml:space="preserve">* </w:instrText>
    </w:r>
    <w:r>
      <w:instrText xml:space="preserve">MERGEFORMAT </w:instrText>
    </w:r>
    <w:r>
      <w:fldChar w:fldCharType="separate"/>
    </w:r>
    <w:r w:rsidR="00D0627E">
      <w:rPr>
        <w:noProof/>
      </w:rPr>
      <w:t>1.2.2</w:t>
    </w:r>
    <w:r>
      <w:rPr>
        <w:noProof/>
      </w:rPr>
      <w:fldChar w:fldCharType="end"/>
    </w:r>
    <w:r w:rsidR="00821FBB">
      <w:rPr>
        <w:cs/>
      </w:rPr>
      <w:t xml:space="preserve"> </w:t>
    </w:r>
    <w:r>
      <w:fldChar w:fldCharType="begin"/>
    </w:r>
    <w:r>
      <w:instrText xml:space="preserve"> STYLEREF  </w:instrText>
    </w:r>
    <w:r>
      <w:rPr>
        <w:cs/>
      </w:rPr>
      <w:instrText>"</w:instrText>
    </w:r>
    <w:r>
      <w:instrText>Heading 3</w:instrText>
    </w:r>
    <w:r>
      <w:rPr>
        <w:cs/>
      </w:rPr>
      <w:instrText xml:space="preserve">" </w:instrText>
    </w:r>
    <w:r>
      <w:instrText>\p  \</w:instrText>
    </w:r>
    <w:r>
      <w:rPr>
        <w:cs/>
      </w:rPr>
      <w:instrText xml:space="preserve">* </w:instrText>
    </w:r>
    <w:r>
      <w:instrText xml:space="preserve">MERGEFORMAT </w:instrText>
    </w:r>
    <w:r>
      <w:fldChar w:fldCharType="separate"/>
    </w:r>
    <w:r w:rsidR="00D0627E">
      <w:rPr>
        <w:noProof/>
      </w:rPr>
      <w:t xml:space="preserve">TEST-02 </w:t>
    </w:r>
    <w:r w:rsidR="00D0627E">
      <w:rPr>
        <w:noProof/>
        <w:cs/>
      </w:rPr>
      <w:t>การทดสอบระบบการขายและการส่งมอบข้าวรัฐบาลต่อรัฐบาล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0814" w:rsidRDefault="00770814" w:rsidP="007546D4">
      <w:pPr>
        <w:spacing w:after="0" w:line="240" w:lineRule="auto"/>
      </w:pPr>
      <w:r>
        <w:separator/>
      </w:r>
    </w:p>
  </w:footnote>
  <w:footnote w:type="continuationSeparator" w:id="0">
    <w:p w:rsidR="00770814" w:rsidRDefault="00770814" w:rsidP="00754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465E7"/>
    <w:multiLevelType w:val="hybridMultilevel"/>
    <w:tmpl w:val="7A103544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34D0F"/>
    <w:multiLevelType w:val="hybridMultilevel"/>
    <w:tmpl w:val="0F3AA6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EB207C"/>
    <w:multiLevelType w:val="hybridMultilevel"/>
    <w:tmpl w:val="621C2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F638D"/>
    <w:multiLevelType w:val="multilevel"/>
    <w:tmpl w:val="A34AB8B0"/>
    <w:numStyleLink w:val="MyTHNumbering"/>
  </w:abstractNum>
  <w:abstractNum w:abstractNumId="4" w15:restartNumberingAfterBreak="0">
    <w:nsid w:val="14DA1FBE"/>
    <w:multiLevelType w:val="multilevel"/>
    <w:tmpl w:val="00F2B4DC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  <w:lang w:bidi="th-TH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  <w:lang w:bidi="th-TH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288"/>
      </w:pPr>
      <w:rPr>
        <w:rFonts w:hint="default"/>
      </w:rPr>
    </w:lvl>
    <w:lvl w:ilvl="4">
      <w:start w:val="1"/>
      <w:numFmt w:val="thaiLetters"/>
      <w:pStyle w:val="Heading5"/>
      <w:suff w:val="space"/>
      <w:lvlText w:val="%5)"/>
      <w:lvlJc w:val="left"/>
      <w:pPr>
        <w:ind w:left="0" w:firstLine="720"/>
      </w:pPr>
      <w:rPr>
        <w:rFonts w:hint="default"/>
      </w:rPr>
    </w:lvl>
    <w:lvl w:ilvl="5">
      <w:start w:val="1"/>
      <w:numFmt w:val="decimal"/>
      <w:pStyle w:val="Heading6"/>
      <w:suff w:val="space"/>
      <w:lvlText w:val="%5-%6)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pStyle w:val="Heading7"/>
      <w:suff w:val="space"/>
      <w:lvlText w:val="%5-%6.%7)"/>
      <w:lvlJc w:val="left"/>
      <w:pPr>
        <w:ind w:left="0" w:firstLine="720"/>
      </w:pPr>
      <w:rPr>
        <w:rFonts w:hint="default"/>
      </w:rPr>
    </w:lvl>
    <w:lvl w:ilvl="7">
      <w:start w:val="1"/>
      <w:numFmt w:val="decimal"/>
      <w:pStyle w:val="Heading8"/>
      <w:suff w:val="space"/>
      <w:lvlText w:val="%5-%6.%7.%8)"/>
      <w:lvlJc w:val="left"/>
      <w:pPr>
        <w:ind w:left="0" w:firstLine="720"/>
      </w:pPr>
      <w:rPr>
        <w:rFonts w:hint="default"/>
      </w:rPr>
    </w:lvl>
    <w:lvl w:ilvl="8">
      <w:start w:val="1"/>
      <w:numFmt w:val="decimal"/>
      <w:pStyle w:val="Heading9"/>
      <w:suff w:val="space"/>
      <w:lvlText w:val="%5-%6.%7.%8.%9)"/>
      <w:lvlJc w:val="left"/>
      <w:pPr>
        <w:ind w:left="0" w:firstLine="720"/>
      </w:pPr>
      <w:rPr>
        <w:rFonts w:hint="default"/>
      </w:rPr>
    </w:lvl>
  </w:abstractNum>
  <w:abstractNum w:abstractNumId="5" w15:restartNumberingAfterBreak="0">
    <w:nsid w:val="1A420289"/>
    <w:multiLevelType w:val="hybridMultilevel"/>
    <w:tmpl w:val="F1863D06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0624D"/>
    <w:multiLevelType w:val="hybridMultilevel"/>
    <w:tmpl w:val="0E4CF092"/>
    <w:lvl w:ilvl="0" w:tplc="0CCEA10E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477EB"/>
    <w:multiLevelType w:val="hybridMultilevel"/>
    <w:tmpl w:val="776CC88A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970794"/>
    <w:multiLevelType w:val="multilevel"/>
    <w:tmpl w:val="A34AB8B0"/>
    <w:styleLink w:val="MyTHNumbering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288"/>
      </w:pPr>
      <w:rPr>
        <w:rFonts w:hint="default"/>
      </w:rPr>
    </w:lvl>
    <w:lvl w:ilvl="4">
      <w:start w:val="1"/>
      <w:numFmt w:val="thaiLetters"/>
      <w:suff w:val="space"/>
      <w:lvlText w:val="%5)"/>
      <w:lvlJc w:val="left"/>
      <w:pPr>
        <w:ind w:left="0" w:firstLine="720"/>
      </w:pPr>
      <w:rPr>
        <w:rFonts w:hint="default"/>
      </w:rPr>
    </w:lvl>
    <w:lvl w:ilvl="5">
      <w:start w:val="1"/>
      <w:numFmt w:val="decimal"/>
      <w:suff w:val="space"/>
      <w:lvlText w:val="%5-%6)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suff w:val="space"/>
      <w:lvlText w:val="%5-%6.%7)"/>
      <w:lvlJc w:val="left"/>
      <w:pPr>
        <w:ind w:left="0" w:firstLine="720"/>
      </w:pPr>
      <w:rPr>
        <w:rFonts w:hint="default"/>
      </w:rPr>
    </w:lvl>
    <w:lvl w:ilvl="7">
      <w:start w:val="1"/>
      <w:numFmt w:val="decimal"/>
      <w:suff w:val="space"/>
      <w:lvlText w:val="%5-%6.%7.%8)"/>
      <w:lvlJc w:val="left"/>
      <w:pPr>
        <w:ind w:left="0" w:firstLine="720"/>
      </w:pPr>
      <w:rPr>
        <w:rFonts w:hint="default"/>
      </w:rPr>
    </w:lvl>
    <w:lvl w:ilvl="8">
      <w:start w:val="1"/>
      <w:numFmt w:val="decimal"/>
      <w:suff w:val="space"/>
      <w:lvlText w:val="%5-%6.%7.%8.%9)"/>
      <w:lvlJc w:val="left"/>
      <w:pPr>
        <w:ind w:left="0" w:firstLine="720"/>
      </w:pPr>
      <w:rPr>
        <w:rFonts w:hint="default"/>
      </w:rPr>
    </w:lvl>
  </w:abstractNum>
  <w:abstractNum w:abstractNumId="9" w15:restartNumberingAfterBreak="0">
    <w:nsid w:val="3A784FCC"/>
    <w:multiLevelType w:val="hybridMultilevel"/>
    <w:tmpl w:val="3BD6F4D8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B3362B"/>
    <w:multiLevelType w:val="hybridMultilevel"/>
    <w:tmpl w:val="96B89910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F50D84"/>
    <w:multiLevelType w:val="hybridMultilevel"/>
    <w:tmpl w:val="4AB6A1C6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83F1D"/>
    <w:multiLevelType w:val="hybridMultilevel"/>
    <w:tmpl w:val="F836F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EA656D"/>
    <w:multiLevelType w:val="hybridMultilevel"/>
    <w:tmpl w:val="0F3AA6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31B61E1"/>
    <w:multiLevelType w:val="hybridMultilevel"/>
    <w:tmpl w:val="0F3AA6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92E6A51"/>
    <w:multiLevelType w:val="hybridMultilevel"/>
    <w:tmpl w:val="E68E924A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6C26EE"/>
    <w:multiLevelType w:val="hybridMultilevel"/>
    <w:tmpl w:val="64B84F50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6F7885"/>
    <w:multiLevelType w:val="multilevel"/>
    <w:tmpl w:val="A34AB8B0"/>
    <w:numStyleLink w:val="MyTHNumbering"/>
  </w:abstractNum>
  <w:abstractNum w:abstractNumId="18" w15:restartNumberingAfterBreak="0">
    <w:nsid w:val="6E0E50D8"/>
    <w:multiLevelType w:val="hybridMultilevel"/>
    <w:tmpl w:val="0F3AA6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B9E2AD6"/>
    <w:multiLevelType w:val="multilevel"/>
    <w:tmpl w:val="3CF631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thaiLetters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5-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5-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5-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5-%6.%7.%8.%9)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7C5C31FE"/>
    <w:multiLevelType w:val="multilevel"/>
    <w:tmpl w:val="A34AB8B0"/>
    <w:numStyleLink w:val="MyTHNumbering"/>
  </w:abstractNum>
  <w:abstractNum w:abstractNumId="21" w15:restartNumberingAfterBreak="0">
    <w:nsid w:val="7DD36DF8"/>
    <w:multiLevelType w:val="hybridMultilevel"/>
    <w:tmpl w:val="35788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7"/>
  </w:num>
  <w:num w:numId="4">
    <w:abstractNumId w:val="17"/>
  </w:num>
  <w:num w:numId="5">
    <w:abstractNumId w:val="17"/>
  </w:num>
  <w:num w:numId="6">
    <w:abstractNumId w:val="19"/>
  </w:num>
  <w:num w:numId="7">
    <w:abstractNumId w:val="19"/>
  </w:num>
  <w:num w:numId="8">
    <w:abstractNumId w:val="19"/>
  </w:num>
  <w:num w:numId="9">
    <w:abstractNumId w:val="19"/>
  </w:num>
  <w:num w:numId="10">
    <w:abstractNumId w:val="19"/>
  </w:num>
  <w:num w:numId="11">
    <w:abstractNumId w:val="20"/>
  </w:num>
  <w:num w:numId="12">
    <w:abstractNumId w:val="3"/>
  </w:num>
  <w:num w:numId="13">
    <w:abstractNumId w:val="4"/>
  </w:num>
  <w:num w:numId="14">
    <w:abstractNumId w:val="1"/>
  </w:num>
  <w:num w:numId="15">
    <w:abstractNumId w:val="16"/>
  </w:num>
  <w:num w:numId="16">
    <w:abstractNumId w:val="0"/>
  </w:num>
  <w:num w:numId="17">
    <w:abstractNumId w:val="5"/>
  </w:num>
  <w:num w:numId="18">
    <w:abstractNumId w:val="21"/>
  </w:num>
  <w:num w:numId="19">
    <w:abstractNumId w:val="12"/>
  </w:num>
  <w:num w:numId="20">
    <w:abstractNumId w:val="7"/>
  </w:num>
  <w:num w:numId="21">
    <w:abstractNumId w:val="15"/>
  </w:num>
  <w:num w:numId="22">
    <w:abstractNumId w:val="10"/>
  </w:num>
  <w:num w:numId="23">
    <w:abstractNumId w:val="9"/>
  </w:num>
  <w:num w:numId="24">
    <w:abstractNumId w:val="11"/>
  </w:num>
  <w:num w:numId="25">
    <w:abstractNumId w:val="4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lvl w:ilvl="4">
        <w:start w:val="1"/>
        <w:numFmt w:val="thaiLetters"/>
        <w:pStyle w:val="Heading5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26">
    <w:abstractNumId w:val="4"/>
    <w:lvlOverride w:ilvl="0">
      <w:startOverride w:val="1"/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pStyle w:val="Heading5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</w:num>
  <w:num w:numId="29">
    <w:abstractNumId w:val="13"/>
  </w:num>
  <w:num w:numId="30">
    <w:abstractNumId w:val="6"/>
  </w:num>
  <w:num w:numId="31">
    <w:abstractNumId w:val="14"/>
  </w:num>
  <w:num w:numId="32">
    <w:abstractNumId w:val="18"/>
  </w:num>
  <w:num w:numId="33">
    <w:abstractNumId w:val="4"/>
  </w:num>
  <w:num w:numId="34">
    <w:abstractNumId w:val="4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BA2"/>
    <w:rsid w:val="00000202"/>
    <w:rsid w:val="00000409"/>
    <w:rsid w:val="000057AD"/>
    <w:rsid w:val="00007BC2"/>
    <w:rsid w:val="00010C1A"/>
    <w:rsid w:val="0001111C"/>
    <w:rsid w:val="00011D6B"/>
    <w:rsid w:val="0001203B"/>
    <w:rsid w:val="00012705"/>
    <w:rsid w:val="00016B6B"/>
    <w:rsid w:val="0002222B"/>
    <w:rsid w:val="00023D3F"/>
    <w:rsid w:val="00024D8A"/>
    <w:rsid w:val="000252BC"/>
    <w:rsid w:val="000332B4"/>
    <w:rsid w:val="000354A0"/>
    <w:rsid w:val="00041FCA"/>
    <w:rsid w:val="00043B61"/>
    <w:rsid w:val="000453B5"/>
    <w:rsid w:val="000454BA"/>
    <w:rsid w:val="00046425"/>
    <w:rsid w:val="00046706"/>
    <w:rsid w:val="00047100"/>
    <w:rsid w:val="00047651"/>
    <w:rsid w:val="000508DD"/>
    <w:rsid w:val="000522F8"/>
    <w:rsid w:val="000534BC"/>
    <w:rsid w:val="00053FE8"/>
    <w:rsid w:val="00063524"/>
    <w:rsid w:val="00064408"/>
    <w:rsid w:val="0006695C"/>
    <w:rsid w:val="000702EE"/>
    <w:rsid w:val="0007189A"/>
    <w:rsid w:val="00072559"/>
    <w:rsid w:val="000736F1"/>
    <w:rsid w:val="00073960"/>
    <w:rsid w:val="000847E9"/>
    <w:rsid w:val="00084BA3"/>
    <w:rsid w:val="00085192"/>
    <w:rsid w:val="000942C7"/>
    <w:rsid w:val="000A024A"/>
    <w:rsid w:val="000A1F0D"/>
    <w:rsid w:val="000A375F"/>
    <w:rsid w:val="000A5309"/>
    <w:rsid w:val="000A6A1F"/>
    <w:rsid w:val="000B0FBF"/>
    <w:rsid w:val="000B34A4"/>
    <w:rsid w:val="000B664A"/>
    <w:rsid w:val="000C023D"/>
    <w:rsid w:val="000C0DEC"/>
    <w:rsid w:val="000C1D7B"/>
    <w:rsid w:val="000C2059"/>
    <w:rsid w:val="000C62AD"/>
    <w:rsid w:val="000C75E7"/>
    <w:rsid w:val="000C7981"/>
    <w:rsid w:val="000C7B6B"/>
    <w:rsid w:val="000D1372"/>
    <w:rsid w:val="000D31B1"/>
    <w:rsid w:val="000D36B6"/>
    <w:rsid w:val="000E06EC"/>
    <w:rsid w:val="000E2483"/>
    <w:rsid w:val="000E47CC"/>
    <w:rsid w:val="000E48E5"/>
    <w:rsid w:val="000F2E0A"/>
    <w:rsid w:val="000F2E3D"/>
    <w:rsid w:val="000F7C1F"/>
    <w:rsid w:val="00101CC4"/>
    <w:rsid w:val="001046FB"/>
    <w:rsid w:val="00107490"/>
    <w:rsid w:val="00110AEF"/>
    <w:rsid w:val="001120EC"/>
    <w:rsid w:val="001143BC"/>
    <w:rsid w:val="00115CDF"/>
    <w:rsid w:val="00127736"/>
    <w:rsid w:val="00130779"/>
    <w:rsid w:val="00130807"/>
    <w:rsid w:val="001308CF"/>
    <w:rsid w:val="00133536"/>
    <w:rsid w:val="00135E27"/>
    <w:rsid w:val="00136B58"/>
    <w:rsid w:val="00143C8A"/>
    <w:rsid w:val="001443FB"/>
    <w:rsid w:val="001511DB"/>
    <w:rsid w:val="001519E9"/>
    <w:rsid w:val="00151DAD"/>
    <w:rsid w:val="00154618"/>
    <w:rsid w:val="0015498E"/>
    <w:rsid w:val="001569C5"/>
    <w:rsid w:val="00160C4A"/>
    <w:rsid w:val="001627D8"/>
    <w:rsid w:val="00167E9C"/>
    <w:rsid w:val="001704DD"/>
    <w:rsid w:val="001705A9"/>
    <w:rsid w:val="001721F2"/>
    <w:rsid w:val="00172D10"/>
    <w:rsid w:val="001741ED"/>
    <w:rsid w:val="00183A5F"/>
    <w:rsid w:val="00191647"/>
    <w:rsid w:val="001919C6"/>
    <w:rsid w:val="00194A8A"/>
    <w:rsid w:val="00196DC7"/>
    <w:rsid w:val="001A19AE"/>
    <w:rsid w:val="001A2582"/>
    <w:rsid w:val="001A6CF5"/>
    <w:rsid w:val="001B0211"/>
    <w:rsid w:val="001B0816"/>
    <w:rsid w:val="001B0B8A"/>
    <w:rsid w:val="001B3142"/>
    <w:rsid w:val="001B33CB"/>
    <w:rsid w:val="001B7539"/>
    <w:rsid w:val="001B7725"/>
    <w:rsid w:val="001C2151"/>
    <w:rsid w:val="001C46F5"/>
    <w:rsid w:val="001C4F1F"/>
    <w:rsid w:val="001C5BD5"/>
    <w:rsid w:val="001D5DA4"/>
    <w:rsid w:val="001E0856"/>
    <w:rsid w:val="001E0880"/>
    <w:rsid w:val="001E0AAB"/>
    <w:rsid w:val="001E293B"/>
    <w:rsid w:val="001E499B"/>
    <w:rsid w:val="001E6F52"/>
    <w:rsid w:val="001E7364"/>
    <w:rsid w:val="001F2F93"/>
    <w:rsid w:val="001F391D"/>
    <w:rsid w:val="001F5BA8"/>
    <w:rsid w:val="001F5F5E"/>
    <w:rsid w:val="001F6BD1"/>
    <w:rsid w:val="00202C98"/>
    <w:rsid w:val="0020508A"/>
    <w:rsid w:val="002119AF"/>
    <w:rsid w:val="002120B3"/>
    <w:rsid w:val="00212223"/>
    <w:rsid w:val="00214317"/>
    <w:rsid w:val="0022078C"/>
    <w:rsid w:val="002267EE"/>
    <w:rsid w:val="002351D6"/>
    <w:rsid w:val="002355DC"/>
    <w:rsid w:val="00237608"/>
    <w:rsid w:val="00237A03"/>
    <w:rsid w:val="00237EB7"/>
    <w:rsid w:val="00240D13"/>
    <w:rsid w:val="002410B4"/>
    <w:rsid w:val="00245BD9"/>
    <w:rsid w:val="0024740C"/>
    <w:rsid w:val="00260A78"/>
    <w:rsid w:val="00262229"/>
    <w:rsid w:val="00262DA9"/>
    <w:rsid w:val="00263AEA"/>
    <w:rsid w:val="00264416"/>
    <w:rsid w:val="00264665"/>
    <w:rsid w:val="00264E89"/>
    <w:rsid w:val="00267A4A"/>
    <w:rsid w:val="00267C7F"/>
    <w:rsid w:val="00271ED8"/>
    <w:rsid w:val="00272600"/>
    <w:rsid w:val="00274480"/>
    <w:rsid w:val="00274866"/>
    <w:rsid w:val="002860A7"/>
    <w:rsid w:val="002876FE"/>
    <w:rsid w:val="0029352D"/>
    <w:rsid w:val="00293974"/>
    <w:rsid w:val="00295578"/>
    <w:rsid w:val="002968DA"/>
    <w:rsid w:val="002A57FD"/>
    <w:rsid w:val="002B2D07"/>
    <w:rsid w:val="002B2EB1"/>
    <w:rsid w:val="002B4AB4"/>
    <w:rsid w:val="002B60E2"/>
    <w:rsid w:val="002C1E72"/>
    <w:rsid w:val="002C68F9"/>
    <w:rsid w:val="002D0FDD"/>
    <w:rsid w:val="002D26D8"/>
    <w:rsid w:val="002D3563"/>
    <w:rsid w:val="002D681F"/>
    <w:rsid w:val="002E57B8"/>
    <w:rsid w:val="002E7289"/>
    <w:rsid w:val="002F21EB"/>
    <w:rsid w:val="002F41ED"/>
    <w:rsid w:val="002F4913"/>
    <w:rsid w:val="002F5B2B"/>
    <w:rsid w:val="002F5DE2"/>
    <w:rsid w:val="002F70D8"/>
    <w:rsid w:val="002F74F1"/>
    <w:rsid w:val="003013FE"/>
    <w:rsid w:val="00303198"/>
    <w:rsid w:val="003068F8"/>
    <w:rsid w:val="00312B34"/>
    <w:rsid w:val="003203E6"/>
    <w:rsid w:val="00322125"/>
    <w:rsid w:val="00324152"/>
    <w:rsid w:val="00327DDE"/>
    <w:rsid w:val="00331D6C"/>
    <w:rsid w:val="00332A47"/>
    <w:rsid w:val="00335E4B"/>
    <w:rsid w:val="00340BD6"/>
    <w:rsid w:val="003416F9"/>
    <w:rsid w:val="00346F08"/>
    <w:rsid w:val="00347C66"/>
    <w:rsid w:val="00350581"/>
    <w:rsid w:val="00350EF0"/>
    <w:rsid w:val="003523AA"/>
    <w:rsid w:val="00354BE3"/>
    <w:rsid w:val="00354D81"/>
    <w:rsid w:val="003600C7"/>
    <w:rsid w:val="00366B18"/>
    <w:rsid w:val="003751CA"/>
    <w:rsid w:val="00375733"/>
    <w:rsid w:val="003769F1"/>
    <w:rsid w:val="00377538"/>
    <w:rsid w:val="00385C1E"/>
    <w:rsid w:val="003862B0"/>
    <w:rsid w:val="00390399"/>
    <w:rsid w:val="00392834"/>
    <w:rsid w:val="003B0637"/>
    <w:rsid w:val="003B3159"/>
    <w:rsid w:val="003B46AA"/>
    <w:rsid w:val="003C086E"/>
    <w:rsid w:val="003C0A74"/>
    <w:rsid w:val="003C34CB"/>
    <w:rsid w:val="003D0D85"/>
    <w:rsid w:val="003D16CC"/>
    <w:rsid w:val="003D1A4F"/>
    <w:rsid w:val="003D218B"/>
    <w:rsid w:val="003D4AC0"/>
    <w:rsid w:val="003D56AB"/>
    <w:rsid w:val="003D5730"/>
    <w:rsid w:val="003E1315"/>
    <w:rsid w:val="003E4B00"/>
    <w:rsid w:val="003E4DA3"/>
    <w:rsid w:val="003E5991"/>
    <w:rsid w:val="003E747B"/>
    <w:rsid w:val="003F047E"/>
    <w:rsid w:val="003F1125"/>
    <w:rsid w:val="003F1F5F"/>
    <w:rsid w:val="003F25ED"/>
    <w:rsid w:val="003F45DC"/>
    <w:rsid w:val="003F65B5"/>
    <w:rsid w:val="00401F32"/>
    <w:rsid w:val="0041310C"/>
    <w:rsid w:val="004139E1"/>
    <w:rsid w:val="00414742"/>
    <w:rsid w:val="004158A9"/>
    <w:rsid w:val="004158F4"/>
    <w:rsid w:val="00423DAD"/>
    <w:rsid w:val="0042605B"/>
    <w:rsid w:val="00430D19"/>
    <w:rsid w:val="004312E7"/>
    <w:rsid w:val="00431AB5"/>
    <w:rsid w:val="00432CD5"/>
    <w:rsid w:val="00436606"/>
    <w:rsid w:val="00437DB1"/>
    <w:rsid w:val="00441B70"/>
    <w:rsid w:val="00442B55"/>
    <w:rsid w:val="0044386A"/>
    <w:rsid w:val="00447C9A"/>
    <w:rsid w:val="00450704"/>
    <w:rsid w:val="00450A8F"/>
    <w:rsid w:val="0045184D"/>
    <w:rsid w:val="004522C9"/>
    <w:rsid w:val="0045239C"/>
    <w:rsid w:val="00461695"/>
    <w:rsid w:val="00461B6F"/>
    <w:rsid w:val="004620FE"/>
    <w:rsid w:val="00462840"/>
    <w:rsid w:val="0046585A"/>
    <w:rsid w:val="004660D6"/>
    <w:rsid w:val="00471D21"/>
    <w:rsid w:val="00472235"/>
    <w:rsid w:val="00475A1C"/>
    <w:rsid w:val="00476459"/>
    <w:rsid w:val="00476B92"/>
    <w:rsid w:val="0048067C"/>
    <w:rsid w:val="00481326"/>
    <w:rsid w:val="00483524"/>
    <w:rsid w:val="004868C5"/>
    <w:rsid w:val="004876F4"/>
    <w:rsid w:val="004910F1"/>
    <w:rsid w:val="00493A99"/>
    <w:rsid w:val="004A1821"/>
    <w:rsid w:val="004A4437"/>
    <w:rsid w:val="004A6659"/>
    <w:rsid w:val="004A6990"/>
    <w:rsid w:val="004A7DA9"/>
    <w:rsid w:val="004B06DD"/>
    <w:rsid w:val="004B149D"/>
    <w:rsid w:val="004B6084"/>
    <w:rsid w:val="004B622C"/>
    <w:rsid w:val="004B7139"/>
    <w:rsid w:val="004C1560"/>
    <w:rsid w:val="004C220E"/>
    <w:rsid w:val="004C4816"/>
    <w:rsid w:val="004C6806"/>
    <w:rsid w:val="004C68BC"/>
    <w:rsid w:val="004C6925"/>
    <w:rsid w:val="004D1A29"/>
    <w:rsid w:val="004D1B2C"/>
    <w:rsid w:val="004D4798"/>
    <w:rsid w:val="004D48CB"/>
    <w:rsid w:val="004D4A7F"/>
    <w:rsid w:val="004D52C9"/>
    <w:rsid w:val="004E1EBB"/>
    <w:rsid w:val="004E43B1"/>
    <w:rsid w:val="004E5A15"/>
    <w:rsid w:val="004E5D7B"/>
    <w:rsid w:val="004F22CA"/>
    <w:rsid w:val="004F3485"/>
    <w:rsid w:val="004F471B"/>
    <w:rsid w:val="004F48F6"/>
    <w:rsid w:val="00500CDB"/>
    <w:rsid w:val="00501134"/>
    <w:rsid w:val="00504F87"/>
    <w:rsid w:val="00510E40"/>
    <w:rsid w:val="00511B36"/>
    <w:rsid w:val="00514132"/>
    <w:rsid w:val="00521294"/>
    <w:rsid w:val="0052217A"/>
    <w:rsid w:val="005230A1"/>
    <w:rsid w:val="00524E6F"/>
    <w:rsid w:val="0052500E"/>
    <w:rsid w:val="00526BF3"/>
    <w:rsid w:val="00527883"/>
    <w:rsid w:val="00530E96"/>
    <w:rsid w:val="0053284D"/>
    <w:rsid w:val="00532F51"/>
    <w:rsid w:val="00533063"/>
    <w:rsid w:val="0053791B"/>
    <w:rsid w:val="0054135A"/>
    <w:rsid w:val="00543387"/>
    <w:rsid w:val="00547971"/>
    <w:rsid w:val="005512B3"/>
    <w:rsid w:val="00553D99"/>
    <w:rsid w:val="00561873"/>
    <w:rsid w:val="00566246"/>
    <w:rsid w:val="005700A4"/>
    <w:rsid w:val="00572A93"/>
    <w:rsid w:val="005745E5"/>
    <w:rsid w:val="0057783A"/>
    <w:rsid w:val="005865AA"/>
    <w:rsid w:val="005874E3"/>
    <w:rsid w:val="00593272"/>
    <w:rsid w:val="005944FD"/>
    <w:rsid w:val="00596340"/>
    <w:rsid w:val="005A3C9A"/>
    <w:rsid w:val="005A3EA3"/>
    <w:rsid w:val="005B0901"/>
    <w:rsid w:val="005B1695"/>
    <w:rsid w:val="005B1D0B"/>
    <w:rsid w:val="005B3E4D"/>
    <w:rsid w:val="005B7887"/>
    <w:rsid w:val="005C0163"/>
    <w:rsid w:val="005C2196"/>
    <w:rsid w:val="005C5BA2"/>
    <w:rsid w:val="005C62E3"/>
    <w:rsid w:val="005C6885"/>
    <w:rsid w:val="005C71F5"/>
    <w:rsid w:val="005D36DB"/>
    <w:rsid w:val="005D600D"/>
    <w:rsid w:val="005E31B7"/>
    <w:rsid w:val="005E52B7"/>
    <w:rsid w:val="005E6B20"/>
    <w:rsid w:val="005F06E5"/>
    <w:rsid w:val="005F5A86"/>
    <w:rsid w:val="00607B7C"/>
    <w:rsid w:val="00611A53"/>
    <w:rsid w:val="0061713E"/>
    <w:rsid w:val="00627272"/>
    <w:rsid w:val="00630B42"/>
    <w:rsid w:val="00631B01"/>
    <w:rsid w:val="00631DB3"/>
    <w:rsid w:val="00632DCE"/>
    <w:rsid w:val="00634FBB"/>
    <w:rsid w:val="006360AB"/>
    <w:rsid w:val="006416C5"/>
    <w:rsid w:val="00642338"/>
    <w:rsid w:val="00643C75"/>
    <w:rsid w:val="0065315C"/>
    <w:rsid w:val="006605AB"/>
    <w:rsid w:val="00662778"/>
    <w:rsid w:val="00664BF0"/>
    <w:rsid w:val="00665C2B"/>
    <w:rsid w:val="0067306B"/>
    <w:rsid w:val="00675094"/>
    <w:rsid w:val="00676534"/>
    <w:rsid w:val="00677A94"/>
    <w:rsid w:val="006800D8"/>
    <w:rsid w:val="00685D6A"/>
    <w:rsid w:val="0068643A"/>
    <w:rsid w:val="00687403"/>
    <w:rsid w:val="00694E70"/>
    <w:rsid w:val="0069683A"/>
    <w:rsid w:val="006A07C1"/>
    <w:rsid w:val="006A13F5"/>
    <w:rsid w:val="006A1548"/>
    <w:rsid w:val="006A47E2"/>
    <w:rsid w:val="006B14AF"/>
    <w:rsid w:val="006B14CD"/>
    <w:rsid w:val="006B6296"/>
    <w:rsid w:val="006B64BB"/>
    <w:rsid w:val="006C1746"/>
    <w:rsid w:val="006C3064"/>
    <w:rsid w:val="006C7FDB"/>
    <w:rsid w:val="006D25DF"/>
    <w:rsid w:val="006D2A54"/>
    <w:rsid w:val="006D49CF"/>
    <w:rsid w:val="006D4AB4"/>
    <w:rsid w:val="006D4D7E"/>
    <w:rsid w:val="006E0035"/>
    <w:rsid w:val="006E2962"/>
    <w:rsid w:val="006E6C55"/>
    <w:rsid w:val="006E7512"/>
    <w:rsid w:val="006E7DF6"/>
    <w:rsid w:val="006F0B76"/>
    <w:rsid w:val="006F17B1"/>
    <w:rsid w:val="006F6D9B"/>
    <w:rsid w:val="00703053"/>
    <w:rsid w:val="007037E1"/>
    <w:rsid w:val="00711CFB"/>
    <w:rsid w:val="007123B0"/>
    <w:rsid w:val="00717900"/>
    <w:rsid w:val="007300F2"/>
    <w:rsid w:val="007304AF"/>
    <w:rsid w:val="00736F22"/>
    <w:rsid w:val="00741E2A"/>
    <w:rsid w:val="007448D3"/>
    <w:rsid w:val="00747F77"/>
    <w:rsid w:val="007503DC"/>
    <w:rsid w:val="00752690"/>
    <w:rsid w:val="007542AE"/>
    <w:rsid w:val="007546D4"/>
    <w:rsid w:val="007604F2"/>
    <w:rsid w:val="00762241"/>
    <w:rsid w:val="00766CA6"/>
    <w:rsid w:val="00767779"/>
    <w:rsid w:val="00770814"/>
    <w:rsid w:val="00771F88"/>
    <w:rsid w:val="007764F9"/>
    <w:rsid w:val="00777CE9"/>
    <w:rsid w:val="00780198"/>
    <w:rsid w:val="007849F2"/>
    <w:rsid w:val="00795231"/>
    <w:rsid w:val="00795ADC"/>
    <w:rsid w:val="0079634C"/>
    <w:rsid w:val="00797816"/>
    <w:rsid w:val="007A13AC"/>
    <w:rsid w:val="007A66F8"/>
    <w:rsid w:val="007B31F1"/>
    <w:rsid w:val="007B3F61"/>
    <w:rsid w:val="007B4EC5"/>
    <w:rsid w:val="007B5788"/>
    <w:rsid w:val="007B704C"/>
    <w:rsid w:val="007C4FD3"/>
    <w:rsid w:val="007C6B9A"/>
    <w:rsid w:val="007C7A00"/>
    <w:rsid w:val="007D0BA1"/>
    <w:rsid w:val="007D3601"/>
    <w:rsid w:val="007D5312"/>
    <w:rsid w:val="007D7147"/>
    <w:rsid w:val="007E05EB"/>
    <w:rsid w:val="007E18B3"/>
    <w:rsid w:val="007F1FD9"/>
    <w:rsid w:val="00800E2D"/>
    <w:rsid w:val="00803591"/>
    <w:rsid w:val="00803B66"/>
    <w:rsid w:val="00807A0D"/>
    <w:rsid w:val="00807DF2"/>
    <w:rsid w:val="008218A5"/>
    <w:rsid w:val="00821FBB"/>
    <w:rsid w:val="008336E6"/>
    <w:rsid w:val="00833F10"/>
    <w:rsid w:val="00844C55"/>
    <w:rsid w:val="00850223"/>
    <w:rsid w:val="008512E8"/>
    <w:rsid w:val="00852A14"/>
    <w:rsid w:val="00852FB7"/>
    <w:rsid w:val="00855233"/>
    <w:rsid w:val="0085624B"/>
    <w:rsid w:val="00860410"/>
    <w:rsid w:val="00862BE9"/>
    <w:rsid w:val="00864958"/>
    <w:rsid w:val="00864EB7"/>
    <w:rsid w:val="0087118A"/>
    <w:rsid w:val="0087173A"/>
    <w:rsid w:val="00876560"/>
    <w:rsid w:val="00876BFC"/>
    <w:rsid w:val="00880515"/>
    <w:rsid w:val="00882FD0"/>
    <w:rsid w:val="00887C30"/>
    <w:rsid w:val="0089156F"/>
    <w:rsid w:val="008A4A57"/>
    <w:rsid w:val="008B0B81"/>
    <w:rsid w:val="008B1133"/>
    <w:rsid w:val="008B3DF4"/>
    <w:rsid w:val="008C27F7"/>
    <w:rsid w:val="008C2EEE"/>
    <w:rsid w:val="008C528E"/>
    <w:rsid w:val="008C7170"/>
    <w:rsid w:val="008D265F"/>
    <w:rsid w:val="008D2DA1"/>
    <w:rsid w:val="008E25D5"/>
    <w:rsid w:val="008E2828"/>
    <w:rsid w:val="008E3218"/>
    <w:rsid w:val="008E4A44"/>
    <w:rsid w:val="008E50D8"/>
    <w:rsid w:val="008F6EA8"/>
    <w:rsid w:val="0090207D"/>
    <w:rsid w:val="00903A52"/>
    <w:rsid w:val="00903FBC"/>
    <w:rsid w:val="00911311"/>
    <w:rsid w:val="00911B07"/>
    <w:rsid w:val="00912991"/>
    <w:rsid w:val="00913738"/>
    <w:rsid w:val="00921E45"/>
    <w:rsid w:val="00922547"/>
    <w:rsid w:val="0092391F"/>
    <w:rsid w:val="00925D22"/>
    <w:rsid w:val="00932295"/>
    <w:rsid w:val="009324E8"/>
    <w:rsid w:val="009326D7"/>
    <w:rsid w:val="009424AC"/>
    <w:rsid w:val="00945965"/>
    <w:rsid w:val="009469BA"/>
    <w:rsid w:val="00946F38"/>
    <w:rsid w:val="00950194"/>
    <w:rsid w:val="009538F3"/>
    <w:rsid w:val="00955536"/>
    <w:rsid w:val="009558A6"/>
    <w:rsid w:val="00955D2A"/>
    <w:rsid w:val="00956148"/>
    <w:rsid w:val="00960091"/>
    <w:rsid w:val="00961BAF"/>
    <w:rsid w:val="00966C2C"/>
    <w:rsid w:val="00970273"/>
    <w:rsid w:val="009771F3"/>
    <w:rsid w:val="009778BD"/>
    <w:rsid w:val="00977B01"/>
    <w:rsid w:val="009816F5"/>
    <w:rsid w:val="00981CFF"/>
    <w:rsid w:val="0098290A"/>
    <w:rsid w:val="00986B66"/>
    <w:rsid w:val="009945ED"/>
    <w:rsid w:val="00996FCF"/>
    <w:rsid w:val="009A1F97"/>
    <w:rsid w:val="009A34BF"/>
    <w:rsid w:val="009A3C35"/>
    <w:rsid w:val="009A7E4C"/>
    <w:rsid w:val="009B24D0"/>
    <w:rsid w:val="009B3B10"/>
    <w:rsid w:val="009C0730"/>
    <w:rsid w:val="009C36BD"/>
    <w:rsid w:val="009C445C"/>
    <w:rsid w:val="009C60CC"/>
    <w:rsid w:val="009C7876"/>
    <w:rsid w:val="009D1C0D"/>
    <w:rsid w:val="009D1CDE"/>
    <w:rsid w:val="009D227B"/>
    <w:rsid w:val="009D5AE4"/>
    <w:rsid w:val="009D7968"/>
    <w:rsid w:val="009E06FA"/>
    <w:rsid w:val="009E0C36"/>
    <w:rsid w:val="009E10F4"/>
    <w:rsid w:val="009F3B9B"/>
    <w:rsid w:val="00A00B6D"/>
    <w:rsid w:val="00A01FE2"/>
    <w:rsid w:val="00A0523B"/>
    <w:rsid w:val="00A129CA"/>
    <w:rsid w:val="00A1380B"/>
    <w:rsid w:val="00A159AE"/>
    <w:rsid w:val="00A1630D"/>
    <w:rsid w:val="00A16359"/>
    <w:rsid w:val="00A211F9"/>
    <w:rsid w:val="00A261A4"/>
    <w:rsid w:val="00A26405"/>
    <w:rsid w:val="00A27840"/>
    <w:rsid w:val="00A30A3B"/>
    <w:rsid w:val="00A325DF"/>
    <w:rsid w:val="00A33F37"/>
    <w:rsid w:val="00A341F5"/>
    <w:rsid w:val="00A3587E"/>
    <w:rsid w:val="00A36DFD"/>
    <w:rsid w:val="00A51813"/>
    <w:rsid w:val="00A5362F"/>
    <w:rsid w:val="00A536C3"/>
    <w:rsid w:val="00A617A5"/>
    <w:rsid w:val="00A7159C"/>
    <w:rsid w:val="00A751E2"/>
    <w:rsid w:val="00A800E0"/>
    <w:rsid w:val="00A80CFE"/>
    <w:rsid w:val="00A819FC"/>
    <w:rsid w:val="00A97F5D"/>
    <w:rsid w:val="00AA07F4"/>
    <w:rsid w:val="00AB04A9"/>
    <w:rsid w:val="00AB3533"/>
    <w:rsid w:val="00AB3635"/>
    <w:rsid w:val="00AB3D94"/>
    <w:rsid w:val="00AB4B5E"/>
    <w:rsid w:val="00AB59CA"/>
    <w:rsid w:val="00AB7405"/>
    <w:rsid w:val="00AC1EE1"/>
    <w:rsid w:val="00AC2147"/>
    <w:rsid w:val="00AC22F5"/>
    <w:rsid w:val="00AC288C"/>
    <w:rsid w:val="00AC60D9"/>
    <w:rsid w:val="00AD2580"/>
    <w:rsid w:val="00AD3DB7"/>
    <w:rsid w:val="00AD4AEE"/>
    <w:rsid w:val="00AD4B3E"/>
    <w:rsid w:val="00AD5519"/>
    <w:rsid w:val="00AD6EF6"/>
    <w:rsid w:val="00AE31D3"/>
    <w:rsid w:val="00AE4B86"/>
    <w:rsid w:val="00AE5275"/>
    <w:rsid w:val="00AE5379"/>
    <w:rsid w:val="00AE6858"/>
    <w:rsid w:val="00AE68A0"/>
    <w:rsid w:val="00AE7BF3"/>
    <w:rsid w:val="00AF1157"/>
    <w:rsid w:val="00AF3272"/>
    <w:rsid w:val="00AF4A08"/>
    <w:rsid w:val="00B0732B"/>
    <w:rsid w:val="00B13F65"/>
    <w:rsid w:val="00B14870"/>
    <w:rsid w:val="00B1641C"/>
    <w:rsid w:val="00B1672D"/>
    <w:rsid w:val="00B172D9"/>
    <w:rsid w:val="00B206D3"/>
    <w:rsid w:val="00B2509C"/>
    <w:rsid w:val="00B36828"/>
    <w:rsid w:val="00B36E8D"/>
    <w:rsid w:val="00B444F9"/>
    <w:rsid w:val="00B47D1C"/>
    <w:rsid w:val="00B50B9C"/>
    <w:rsid w:val="00B513D9"/>
    <w:rsid w:val="00B53482"/>
    <w:rsid w:val="00B5379B"/>
    <w:rsid w:val="00B555DD"/>
    <w:rsid w:val="00B57A3E"/>
    <w:rsid w:val="00B60CF6"/>
    <w:rsid w:val="00B62061"/>
    <w:rsid w:val="00B62676"/>
    <w:rsid w:val="00B63F98"/>
    <w:rsid w:val="00B65F9B"/>
    <w:rsid w:val="00B71A03"/>
    <w:rsid w:val="00B7278B"/>
    <w:rsid w:val="00B7747A"/>
    <w:rsid w:val="00B81709"/>
    <w:rsid w:val="00B87C66"/>
    <w:rsid w:val="00B9029C"/>
    <w:rsid w:val="00B90C47"/>
    <w:rsid w:val="00B92E22"/>
    <w:rsid w:val="00B948FA"/>
    <w:rsid w:val="00B957D6"/>
    <w:rsid w:val="00B961E8"/>
    <w:rsid w:val="00B965A3"/>
    <w:rsid w:val="00BA03C4"/>
    <w:rsid w:val="00BA0647"/>
    <w:rsid w:val="00BA66BC"/>
    <w:rsid w:val="00BA6922"/>
    <w:rsid w:val="00BB1B2C"/>
    <w:rsid w:val="00BB413D"/>
    <w:rsid w:val="00BB4423"/>
    <w:rsid w:val="00BB6010"/>
    <w:rsid w:val="00BC1257"/>
    <w:rsid w:val="00BC15EF"/>
    <w:rsid w:val="00BC1E45"/>
    <w:rsid w:val="00BC3BA1"/>
    <w:rsid w:val="00BC618B"/>
    <w:rsid w:val="00BC792D"/>
    <w:rsid w:val="00BD023F"/>
    <w:rsid w:val="00BD12A6"/>
    <w:rsid w:val="00BD5D98"/>
    <w:rsid w:val="00BD7ADD"/>
    <w:rsid w:val="00BE23AC"/>
    <w:rsid w:val="00BE3C2E"/>
    <w:rsid w:val="00BE3C42"/>
    <w:rsid w:val="00BE42FB"/>
    <w:rsid w:val="00BE578A"/>
    <w:rsid w:val="00BF1F53"/>
    <w:rsid w:val="00BF22A9"/>
    <w:rsid w:val="00BF2EB7"/>
    <w:rsid w:val="00BF6EC2"/>
    <w:rsid w:val="00C0238F"/>
    <w:rsid w:val="00C028CA"/>
    <w:rsid w:val="00C041F2"/>
    <w:rsid w:val="00C12C02"/>
    <w:rsid w:val="00C15CB5"/>
    <w:rsid w:val="00C16D86"/>
    <w:rsid w:val="00C17CA6"/>
    <w:rsid w:val="00C21D36"/>
    <w:rsid w:val="00C27F18"/>
    <w:rsid w:val="00C30B08"/>
    <w:rsid w:val="00C33404"/>
    <w:rsid w:val="00C40B5A"/>
    <w:rsid w:val="00C4334B"/>
    <w:rsid w:val="00C43701"/>
    <w:rsid w:val="00C459B7"/>
    <w:rsid w:val="00C47802"/>
    <w:rsid w:val="00C51C79"/>
    <w:rsid w:val="00C5234A"/>
    <w:rsid w:val="00C52548"/>
    <w:rsid w:val="00C56C36"/>
    <w:rsid w:val="00C60ACA"/>
    <w:rsid w:val="00C60C15"/>
    <w:rsid w:val="00C61002"/>
    <w:rsid w:val="00C62FC9"/>
    <w:rsid w:val="00C673C1"/>
    <w:rsid w:val="00C733FC"/>
    <w:rsid w:val="00C75F9A"/>
    <w:rsid w:val="00C76075"/>
    <w:rsid w:val="00C77824"/>
    <w:rsid w:val="00C77E2A"/>
    <w:rsid w:val="00C83178"/>
    <w:rsid w:val="00C83354"/>
    <w:rsid w:val="00C8559A"/>
    <w:rsid w:val="00C875B6"/>
    <w:rsid w:val="00C90595"/>
    <w:rsid w:val="00C93C90"/>
    <w:rsid w:val="00C94937"/>
    <w:rsid w:val="00C959E1"/>
    <w:rsid w:val="00C95A31"/>
    <w:rsid w:val="00C96719"/>
    <w:rsid w:val="00CA4F89"/>
    <w:rsid w:val="00CA5B93"/>
    <w:rsid w:val="00CA71E7"/>
    <w:rsid w:val="00CB07E4"/>
    <w:rsid w:val="00CB0800"/>
    <w:rsid w:val="00CB5AA9"/>
    <w:rsid w:val="00CB63ED"/>
    <w:rsid w:val="00CB781E"/>
    <w:rsid w:val="00CC0A07"/>
    <w:rsid w:val="00CD6114"/>
    <w:rsid w:val="00CD641E"/>
    <w:rsid w:val="00CD7BC0"/>
    <w:rsid w:val="00CE550D"/>
    <w:rsid w:val="00CE6A66"/>
    <w:rsid w:val="00CE7B51"/>
    <w:rsid w:val="00CF27B7"/>
    <w:rsid w:val="00CF30FC"/>
    <w:rsid w:val="00CF619B"/>
    <w:rsid w:val="00D0396B"/>
    <w:rsid w:val="00D051E3"/>
    <w:rsid w:val="00D0627E"/>
    <w:rsid w:val="00D07BA2"/>
    <w:rsid w:val="00D10679"/>
    <w:rsid w:val="00D14990"/>
    <w:rsid w:val="00D20C87"/>
    <w:rsid w:val="00D2267B"/>
    <w:rsid w:val="00D254B3"/>
    <w:rsid w:val="00D2691E"/>
    <w:rsid w:val="00D27780"/>
    <w:rsid w:val="00D31D1A"/>
    <w:rsid w:val="00D368AA"/>
    <w:rsid w:val="00D4211F"/>
    <w:rsid w:val="00D434CF"/>
    <w:rsid w:val="00D476DC"/>
    <w:rsid w:val="00D550D8"/>
    <w:rsid w:val="00D65B84"/>
    <w:rsid w:val="00D66C4B"/>
    <w:rsid w:val="00D67C50"/>
    <w:rsid w:val="00D715E5"/>
    <w:rsid w:val="00D752F2"/>
    <w:rsid w:val="00D85769"/>
    <w:rsid w:val="00D91ECD"/>
    <w:rsid w:val="00D925B6"/>
    <w:rsid w:val="00D94E8E"/>
    <w:rsid w:val="00D958C4"/>
    <w:rsid w:val="00D97E28"/>
    <w:rsid w:val="00DA202C"/>
    <w:rsid w:val="00DA4D6C"/>
    <w:rsid w:val="00DB25A5"/>
    <w:rsid w:val="00DB764B"/>
    <w:rsid w:val="00DC1E1D"/>
    <w:rsid w:val="00DC352F"/>
    <w:rsid w:val="00DC411C"/>
    <w:rsid w:val="00DC4D32"/>
    <w:rsid w:val="00DD0426"/>
    <w:rsid w:val="00DE179F"/>
    <w:rsid w:val="00DE17A4"/>
    <w:rsid w:val="00DE1ABD"/>
    <w:rsid w:val="00DE5856"/>
    <w:rsid w:val="00DE73EB"/>
    <w:rsid w:val="00DF07E7"/>
    <w:rsid w:val="00DF2DFF"/>
    <w:rsid w:val="00DF53FF"/>
    <w:rsid w:val="00DF5723"/>
    <w:rsid w:val="00E01807"/>
    <w:rsid w:val="00E04B9E"/>
    <w:rsid w:val="00E1184E"/>
    <w:rsid w:val="00E1660D"/>
    <w:rsid w:val="00E17123"/>
    <w:rsid w:val="00E229DD"/>
    <w:rsid w:val="00E25D14"/>
    <w:rsid w:val="00E26D2D"/>
    <w:rsid w:val="00E27BA0"/>
    <w:rsid w:val="00E40A4C"/>
    <w:rsid w:val="00E41A1F"/>
    <w:rsid w:val="00E431E0"/>
    <w:rsid w:val="00E47514"/>
    <w:rsid w:val="00E50A6F"/>
    <w:rsid w:val="00E61C9A"/>
    <w:rsid w:val="00E6329A"/>
    <w:rsid w:val="00E64E0C"/>
    <w:rsid w:val="00E7000A"/>
    <w:rsid w:val="00E70281"/>
    <w:rsid w:val="00E75E84"/>
    <w:rsid w:val="00E77A00"/>
    <w:rsid w:val="00E8151E"/>
    <w:rsid w:val="00E81ABD"/>
    <w:rsid w:val="00E87E67"/>
    <w:rsid w:val="00EA3148"/>
    <w:rsid w:val="00EA448F"/>
    <w:rsid w:val="00EB0442"/>
    <w:rsid w:val="00EB1BFE"/>
    <w:rsid w:val="00EB1EEB"/>
    <w:rsid w:val="00EB24E9"/>
    <w:rsid w:val="00EB5271"/>
    <w:rsid w:val="00EB6339"/>
    <w:rsid w:val="00EB749C"/>
    <w:rsid w:val="00EC186A"/>
    <w:rsid w:val="00EC4E08"/>
    <w:rsid w:val="00EC506A"/>
    <w:rsid w:val="00EC52B6"/>
    <w:rsid w:val="00EC63A5"/>
    <w:rsid w:val="00EC7F8A"/>
    <w:rsid w:val="00EE0375"/>
    <w:rsid w:val="00EE341F"/>
    <w:rsid w:val="00EE3ECD"/>
    <w:rsid w:val="00EF0989"/>
    <w:rsid w:val="00EF164E"/>
    <w:rsid w:val="00EF27AD"/>
    <w:rsid w:val="00EF7DD6"/>
    <w:rsid w:val="00F0488E"/>
    <w:rsid w:val="00F05277"/>
    <w:rsid w:val="00F07C61"/>
    <w:rsid w:val="00F104CD"/>
    <w:rsid w:val="00F107A4"/>
    <w:rsid w:val="00F1509E"/>
    <w:rsid w:val="00F17FB8"/>
    <w:rsid w:val="00F21128"/>
    <w:rsid w:val="00F2294F"/>
    <w:rsid w:val="00F23569"/>
    <w:rsid w:val="00F244AF"/>
    <w:rsid w:val="00F377E4"/>
    <w:rsid w:val="00F405A1"/>
    <w:rsid w:val="00F41762"/>
    <w:rsid w:val="00F41CC7"/>
    <w:rsid w:val="00F43570"/>
    <w:rsid w:val="00F476B7"/>
    <w:rsid w:val="00F47814"/>
    <w:rsid w:val="00F5235E"/>
    <w:rsid w:val="00F52BCC"/>
    <w:rsid w:val="00F548C8"/>
    <w:rsid w:val="00F56DBD"/>
    <w:rsid w:val="00F6036E"/>
    <w:rsid w:val="00F60C5E"/>
    <w:rsid w:val="00F61943"/>
    <w:rsid w:val="00F6310C"/>
    <w:rsid w:val="00F667C0"/>
    <w:rsid w:val="00F730A2"/>
    <w:rsid w:val="00F7500A"/>
    <w:rsid w:val="00F770DA"/>
    <w:rsid w:val="00F809ED"/>
    <w:rsid w:val="00F827A5"/>
    <w:rsid w:val="00F827C1"/>
    <w:rsid w:val="00F82E5D"/>
    <w:rsid w:val="00F83622"/>
    <w:rsid w:val="00F875FE"/>
    <w:rsid w:val="00F957F8"/>
    <w:rsid w:val="00F96CF8"/>
    <w:rsid w:val="00FA4A02"/>
    <w:rsid w:val="00FA7605"/>
    <w:rsid w:val="00FB1F34"/>
    <w:rsid w:val="00FB3B38"/>
    <w:rsid w:val="00FB4633"/>
    <w:rsid w:val="00FB73DD"/>
    <w:rsid w:val="00FC040A"/>
    <w:rsid w:val="00FC283E"/>
    <w:rsid w:val="00FC3296"/>
    <w:rsid w:val="00FC7763"/>
    <w:rsid w:val="00FD4FA5"/>
    <w:rsid w:val="00FD62E8"/>
    <w:rsid w:val="00FD7841"/>
    <w:rsid w:val="00FE1A00"/>
    <w:rsid w:val="00FE1A94"/>
    <w:rsid w:val="00FE3CC5"/>
    <w:rsid w:val="00FE7DB3"/>
    <w:rsid w:val="00FF25B2"/>
    <w:rsid w:val="00FF2FE5"/>
    <w:rsid w:val="00FF459C"/>
    <w:rsid w:val="00FF5001"/>
    <w:rsid w:val="00FF6564"/>
    <w:rsid w:val="00FF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D63908"/>
  <w15:chartTrackingRefBased/>
  <w15:docId w15:val="{D8EF439C-52A9-40FD-9F80-80F2DDEA9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340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1D36"/>
    <w:pPr>
      <w:keepNext/>
      <w:keepLines/>
      <w:numPr>
        <w:numId w:val="33"/>
      </w:numPr>
      <w:spacing w:before="240" w:after="0"/>
      <w:outlineLvl w:val="0"/>
    </w:pPr>
    <w:rPr>
      <w:rFonts w:eastAsia="TH SarabunPSK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1D36"/>
    <w:pPr>
      <w:keepNext/>
      <w:keepLines/>
      <w:numPr>
        <w:ilvl w:val="1"/>
        <w:numId w:val="33"/>
      </w:numPr>
      <w:spacing w:before="40" w:after="0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1D36"/>
    <w:pPr>
      <w:keepNext/>
      <w:keepLines/>
      <w:numPr>
        <w:ilvl w:val="2"/>
        <w:numId w:val="33"/>
      </w:numPr>
      <w:spacing w:before="40" w:after="0"/>
      <w:outlineLvl w:val="2"/>
    </w:pPr>
    <w:rPr>
      <w:rFonts w:eastAsia="TH SarabunPSK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0730"/>
    <w:pPr>
      <w:keepNext/>
      <w:keepLines/>
      <w:numPr>
        <w:ilvl w:val="3"/>
        <w:numId w:val="33"/>
      </w:numPr>
      <w:spacing w:before="40" w:after="0"/>
      <w:outlineLvl w:val="3"/>
    </w:pPr>
    <w:rPr>
      <w:rFonts w:eastAsia="TH SarabunPSK"/>
      <w:b/>
      <w:bCs/>
      <w:i/>
      <w:iCs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C21D36"/>
    <w:pPr>
      <w:numPr>
        <w:ilvl w:val="4"/>
      </w:numPr>
      <w:jc w:val="thaiDistribute"/>
      <w:outlineLvl w:val="4"/>
    </w:pPr>
    <w:rPr>
      <w:b w:val="0"/>
      <w:bCs w:val="0"/>
      <w:i w:val="0"/>
      <w:iCs w:val="0"/>
    </w:r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C21D36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qFormat/>
    <w:rsid w:val="0020508A"/>
    <w:pPr>
      <w:numPr>
        <w:ilvl w:val="6"/>
      </w:numPr>
      <w:outlineLvl w:val="6"/>
    </w:pPr>
  </w:style>
  <w:style w:type="paragraph" w:styleId="Heading8">
    <w:name w:val="heading 8"/>
    <w:basedOn w:val="Heading6"/>
    <w:next w:val="Normal"/>
    <w:link w:val="Heading8Char"/>
    <w:uiPriority w:val="9"/>
    <w:unhideWhenUsed/>
    <w:qFormat/>
    <w:rsid w:val="0020508A"/>
    <w:pPr>
      <w:numPr>
        <w:ilvl w:val="7"/>
      </w:numPr>
      <w:outlineLvl w:val="7"/>
    </w:pPr>
  </w:style>
  <w:style w:type="paragraph" w:styleId="Heading9">
    <w:name w:val="heading 9"/>
    <w:basedOn w:val="Heading6"/>
    <w:next w:val="Normal"/>
    <w:link w:val="Heading9Char"/>
    <w:uiPriority w:val="9"/>
    <w:unhideWhenUsed/>
    <w:qFormat/>
    <w:rsid w:val="0020508A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numbering" w:customStyle="1" w:styleId="MyTHNumbering">
    <w:name w:val="My TH Numbering"/>
    <w:uiPriority w:val="99"/>
    <w:rsid w:val="00C21D36"/>
    <w:pPr>
      <w:numPr>
        <w:numId w:val="1"/>
      </w:numPr>
    </w:pPr>
  </w:style>
  <w:style w:type="paragraph" w:styleId="NoSpacing">
    <w:name w:val="No Spacing"/>
    <w:link w:val="NoSpacingChar"/>
    <w:uiPriority w:val="1"/>
    <w:qFormat/>
    <w:rsid w:val="00FD62E8"/>
    <w:pPr>
      <w:spacing w:after="0" w:line="240" w:lineRule="auto"/>
    </w:pPr>
    <w:rPr>
      <w:rFonts w:ascii="TH SarabunPSK" w:eastAsiaTheme="minorEastAsia" w:hAnsi="TH SarabunPSK" w:cs="TH SarabunPSK"/>
      <w:sz w:val="12"/>
      <w:szCs w:val="12"/>
    </w:rPr>
  </w:style>
  <w:style w:type="character" w:customStyle="1" w:styleId="NoSpacingChar">
    <w:name w:val="No Spacing Char"/>
    <w:basedOn w:val="DefaultParagraphFont"/>
    <w:link w:val="NoSpacing"/>
    <w:uiPriority w:val="1"/>
    <w:rsid w:val="00FD62E8"/>
    <w:rPr>
      <w:rFonts w:ascii="TH SarabunPSK" w:eastAsiaTheme="minorEastAsia" w:hAnsi="TH SarabunPSK" w:cs="TH SarabunPSK"/>
      <w:sz w:val="12"/>
      <w:szCs w:val="12"/>
    </w:rPr>
  </w:style>
  <w:style w:type="character" w:styleId="Hyperlink">
    <w:name w:val="Hyperlink"/>
    <w:basedOn w:val="DefaultParagraphFont"/>
    <w:uiPriority w:val="99"/>
    <w:unhideWhenUsed/>
    <w:rsid w:val="00596340"/>
    <w:rPr>
      <w:rFonts w:ascii="TH SarabunPSK" w:eastAsia="TH SarabunPSK" w:hAnsi="TH SarabunPSK" w:cs="TH SarabunPSK"/>
      <w:color w:val="auto"/>
      <w:sz w:val="32"/>
      <w:szCs w:val="32"/>
      <w:u w:val="none"/>
    </w:rPr>
  </w:style>
  <w:style w:type="paragraph" w:styleId="Caption">
    <w:name w:val="caption"/>
    <w:basedOn w:val="Normal"/>
    <w:next w:val="Normal"/>
    <w:uiPriority w:val="35"/>
    <w:unhideWhenUsed/>
    <w:qFormat/>
    <w:rsid w:val="00596340"/>
    <w:rPr>
      <w:i/>
      <w:iCs/>
    </w:rPr>
  </w:style>
  <w:style w:type="paragraph" w:styleId="ListParagraph">
    <w:name w:val="List Paragraph"/>
    <w:basedOn w:val="Normal"/>
    <w:uiPriority w:val="34"/>
    <w:qFormat/>
    <w:rsid w:val="008B3DF4"/>
    <w:pPr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96340"/>
    <w:pPr>
      <w:tabs>
        <w:tab w:val="right" w:leader="dot" w:pos="9350"/>
      </w:tabs>
      <w:spacing w:after="100"/>
    </w:pPr>
    <w:rPr>
      <w:rFonts w:eastAsia="TH SarabunPSK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96340"/>
    <w:pPr>
      <w:spacing w:after="100"/>
      <w:ind w:left="320"/>
    </w:pPr>
    <w:rPr>
      <w:rFonts w:eastAsia="TH SarabunPSK"/>
    </w:rPr>
  </w:style>
  <w:style w:type="paragraph" w:styleId="TOC3">
    <w:name w:val="toc 3"/>
    <w:basedOn w:val="Normal"/>
    <w:next w:val="Normal"/>
    <w:autoRedefine/>
    <w:uiPriority w:val="39"/>
    <w:unhideWhenUsed/>
    <w:rsid w:val="00596340"/>
    <w:pPr>
      <w:spacing w:after="100"/>
      <w:ind w:left="640"/>
    </w:pPr>
    <w:rPr>
      <w:rFonts w:eastAsia="TH SarabunPSK"/>
    </w:rPr>
  </w:style>
  <w:style w:type="paragraph" w:styleId="TableofFigures">
    <w:name w:val="table of figures"/>
    <w:basedOn w:val="Normal"/>
    <w:next w:val="Normal"/>
    <w:uiPriority w:val="99"/>
    <w:unhideWhenUsed/>
    <w:rsid w:val="00F0488E"/>
    <w:pPr>
      <w:spacing w:after="20"/>
    </w:pPr>
  </w:style>
  <w:style w:type="character" w:customStyle="1" w:styleId="Heading1Char">
    <w:name w:val="Heading 1 Char"/>
    <w:basedOn w:val="DefaultParagraphFont"/>
    <w:link w:val="Heading1"/>
    <w:uiPriority w:val="9"/>
    <w:rsid w:val="00596340"/>
    <w:rPr>
      <w:rFonts w:ascii="TH SarabunPSK" w:eastAsia="TH SarabunPSK" w:hAnsi="TH SarabunPSK" w:cs="TH SarabunPSK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6340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96340"/>
    <w:rPr>
      <w:rFonts w:ascii="TH SarabunPSK" w:eastAsia="TH SarabunPSK" w:hAnsi="TH SarabunPSK" w:cs="TH SarabunPSK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C0730"/>
    <w:rPr>
      <w:rFonts w:ascii="TH SarabunPSK" w:eastAsia="TH SarabunPSK" w:hAnsi="TH SarabunPSK" w:cs="TH SarabunPSK"/>
      <w:b/>
      <w:bCs/>
      <w:i/>
      <w:iCs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2F4913"/>
    <w:rPr>
      <w:rFonts w:ascii="TH SarabunPSK" w:eastAsia="TH SarabunPSK" w:hAnsi="TH SarabunPSK" w:cs="TH SarabunPSK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rsid w:val="00016B6B"/>
    <w:rPr>
      <w:rFonts w:ascii="TH SarabunPSK" w:eastAsia="TH SarabunPSK" w:hAnsi="TH SarabunPSK" w:cs="TH SarabunPSK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20508A"/>
    <w:rPr>
      <w:rFonts w:ascii="TH SarabunPSK" w:eastAsia="TH SarabunPSK" w:hAnsi="TH SarabunPSK" w:cs="TH SarabunPSK"/>
      <w:sz w:val="32"/>
      <w:szCs w:val="32"/>
    </w:rPr>
  </w:style>
  <w:style w:type="character" w:customStyle="1" w:styleId="Heading8Char">
    <w:name w:val="Heading 8 Char"/>
    <w:basedOn w:val="DefaultParagraphFont"/>
    <w:link w:val="Heading8"/>
    <w:uiPriority w:val="9"/>
    <w:rsid w:val="0020508A"/>
    <w:rPr>
      <w:rFonts w:ascii="TH SarabunPSK" w:eastAsia="TH SarabunPSK" w:hAnsi="TH SarabunPSK" w:cs="TH SarabunPSK"/>
      <w:sz w:val="32"/>
      <w:szCs w:val="32"/>
    </w:rPr>
  </w:style>
  <w:style w:type="character" w:customStyle="1" w:styleId="Heading9Char">
    <w:name w:val="Heading 9 Char"/>
    <w:basedOn w:val="DefaultParagraphFont"/>
    <w:link w:val="Heading9"/>
    <w:uiPriority w:val="9"/>
    <w:rsid w:val="0020508A"/>
    <w:rPr>
      <w:rFonts w:ascii="TH SarabunPSK" w:eastAsia="TH SarabunPSK" w:hAnsi="TH SarabunPSK" w:cs="TH SarabunPSK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96340"/>
    <w:pPr>
      <w:numPr>
        <w:numId w:val="0"/>
      </w:numPr>
      <w:outlineLvl w:val="9"/>
    </w:pPr>
    <w:rPr>
      <w:sz w:val="40"/>
      <w:szCs w:val="40"/>
      <w:cs/>
    </w:rPr>
  </w:style>
  <w:style w:type="paragraph" w:styleId="TOC4">
    <w:name w:val="toc 4"/>
    <w:basedOn w:val="Normal"/>
    <w:next w:val="Normal"/>
    <w:autoRedefine/>
    <w:uiPriority w:val="39"/>
    <w:unhideWhenUsed/>
    <w:rsid w:val="00596340"/>
    <w:pPr>
      <w:tabs>
        <w:tab w:val="right" w:leader="dot" w:pos="9350"/>
      </w:tabs>
      <w:spacing w:after="100"/>
      <w:ind w:left="960"/>
    </w:pPr>
    <w:rPr>
      <w:rFonts w:eastAsia="TH SarabunPSK"/>
      <w:noProof/>
    </w:rPr>
  </w:style>
  <w:style w:type="paragraph" w:customStyle="1" w:styleId="CaptionCenter">
    <w:name w:val="Caption Center"/>
    <w:basedOn w:val="Caption"/>
    <w:qFormat/>
    <w:rsid w:val="007546D4"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A819FC"/>
    <w:pPr>
      <w:tabs>
        <w:tab w:val="center" w:pos="4680"/>
        <w:tab w:val="right" w:pos="9360"/>
      </w:tabs>
      <w:spacing w:after="0" w:line="240" w:lineRule="auto"/>
    </w:pPr>
    <w:rPr>
      <w:i/>
      <w:iCs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819FC"/>
    <w:rPr>
      <w:rFonts w:ascii="TH SarabunPSK" w:hAnsi="TH SarabunPSK" w:cs="TH SarabunPSK"/>
      <w:i/>
      <w:iCs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819FC"/>
    <w:pPr>
      <w:tabs>
        <w:tab w:val="center" w:pos="4680"/>
        <w:tab w:val="right" w:pos="9360"/>
      </w:tabs>
      <w:spacing w:after="0" w:line="240" w:lineRule="auto"/>
    </w:pPr>
    <w:rPr>
      <w:i/>
      <w:iCs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819FC"/>
    <w:rPr>
      <w:rFonts w:ascii="TH SarabunPSK" w:hAnsi="TH SarabunPSK" w:cs="TH SarabunPSK"/>
      <w:i/>
      <w:iCs/>
      <w:sz w:val="24"/>
      <w:szCs w:val="24"/>
    </w:rPr>
  </w:style>
  <w:style w:type="paragraph" w:customStyle="1" w:styleId="line">
    <w:name w:val="line"/>
    <w:basedOn w:val="Header"/>
    <w:qFormat/>
    <w:rsid w:val="00AF4A08"/>
    <w:rPr>
      <w:color w:val="A6A6A6" w:themeColor="background1" w:themeShade="A6"/>
      <w:sz w:val="10"/>
      <w:szCs w:val="10"/>
    </w:rPr>
  </w:style>
  <w:style w:type="paragraph" w:customStyle="1" w:styleId="NormalParagraph">
    <w:name w:val="Normal Paragraph"/>
    <w:basedOn w:val="Normal"/>
    <w:qFormat/>
    <w:rsid w:val="008B3DF4"/>
    <w:pPr>
      <w:ind w:firstLine="720"/>
      <w:jc w:val="thaiDistribute"/>
    </w:pPr>
  </w:style>
  <w:style w:type="paragraph" w:customStyle="1" w:styleId="Appendix1">
    <w:name w:val="Appendix 1"/>
    <w:basedOn w:val="Normal"/>
    <w:qFormat/>
    <w:rsid w:val="00A27840"/>
    <w:pPr>
      <w:outlineLvl w:val="0"/>
    </w:pPr>
    <w:rPr>
      <w:b/>
      <w:bCs/>
    </w:rPr>
  </w:style>
  <w:style w:type="paragraph" w:customStyle="1" w:styleId="Appendix2">
    <w:name w:val="Appendix 2"/>
    <w:basedOn w:val="Normal"/>
    <w:qFormat/>
    <w:rsid w:val="00A27840"/>
    <w:pPr>
      <w:jc w:val="center"/>
      <w:outlineLvl w:val="1"/>
    </w:pPr>
    <w:rPr>
      <w:b/>
      <w:bCs/>
    </w:rPr>
  </w:style>
  <w:style w:type="paragraph" w:customStyle="1" w:styleId="Appendix3">
    <w:name w:val="Appendix 3"/>
    <w:basedOn w:val="Normal"/>
    <w:qFormat/>
    <w:rsid w:val="00A27840"/>
    <w:pPr>
      <w:outlineLvl w:val="2"/>
    </w:pPr>
    <w:rPr>
      <w:b/>
      <w:bCs/>
    </w:rPr>
  </w:style>
  <w:style w:type="table" w:styleId="TableGrid">
    <w:name w:val="Table Grid"/>
    <w:basedOn w:val="TableNormal"/>
    <w:uiPriority w:val="59"/>
    <w:rsid w:val="00694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customStyle="1" w:styleId="TH">
    <w:name w:val="TH"/>
    <w:basedOn w:val="Normal"/>
    <w:link w:val="TH0"/>
    <w:qFormat/>
    <w:rsid w:val="00694E70"/>
    <w:pPr>
      <w:spacing w:after="0" w:line="240" w:lineRule="auto"/>
      <w:contextualSpacing/>
    </w:pPr>
    <w:rPr>
      <w:rFonts w:eastAsia="TH SarabunPSK"/>
      <w:lang w:bidi="ar-SA"/>
    </w:rPr>
  </w:style>
  <w:style w:type="character" w:customStyle="1" w:styleId="TH0">
    <w:name w:val="TH อักขระ"/>
    <w:basedOn w:val="DefaultParagraphFont"/>
    <w:link w:val="TH"/>
    <w:rsid w:val="00694E70"/>
    <w:rPr>
      <w:rFonts w:ascii="TH SarabunPSK" w:eastAsia="TH SarabunPSK" w:hAnsi="TH SarabunPSK" w:cs="TH SarabunPSK"/>
      <w:sz w:val="32"/>
      <w:szCs w:val="32"/>
      <w:lang w:bidi="ar-SA"/>
    </w:rPr>
  </w:style>
  <w:style w:type="paragraph" w:customStyle="1" w:styleId="TH-H2">
    <w:name w:val="TH-H2"/>
    <w:basedOn w:val="Heading2"/>
    <w:link w:val="TH-H20"/>
    <w:qFormat/>
    <w:rsid w:val="00263AEA"/>
    <w:pPr>
      <w:numPr>
        <w:ilvl w:val="0"/>
        <w:numId w:val="0"/>
      </w:numPr>
      <w:spacing w:before="0" w:line="240" w:lineRule="auto"/>
      <w:contextualSpacing/>
    </w:pPr>
    <w:rPr>
      <w:color w:val="000000" w:themeColor="text1"/>
      <w:lang w:bidi="ar-SA"/>
    </w:rPr>
  </w:style>
  <w:style w:type="character" w:customStyle="1" w:styleId="TH-H20">
    <w:name w:val="TH-H2 อักขระ"/>
    <w:basedOn w:val="Heading2Char"/>
    <w:link w:val="TH-H2"/>
    <w:rsid w:val="00263AEA"/>
    <w:rPr>
      <w:rFonts w:ascii="TH SarabunPSK" w:eastAsiaTheme="majorEastAsia" w:hAnsi="TH SarabunPSK" w:cs="TH SarabunPSK"/>
      <w:b/>
      <w:bCs/>
      <w:color w:val="000000" w:themeColor="text1"/>
      <w:sz w:val="32"/>
      <w:szCs w:val="32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6F17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F17B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7B1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7B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6F17B1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F17B1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F17B1"/>
    <w:rPr>
      <w:i/>
      <w:iCs/>
      <w:color w:val="5B9BD5" w:themeColor="accent1"/>
    </w:rPr>
  </w:style>
  <w:style w:type="paragraph" w:customStyle="1" w:styleId="pic">
    <w:name w:val="pic"/>
    <w:basedOn w:val="Normal"/>
    <w:qFormat/>
    <w:rsid w:val="00B50B9C"/>
    <w:pPr>
      <w:spacing w:before="240" w:after="240" w:line="240" w:lineRule="auto"/>
      <w:jc w:val="center"/>
    </w:pPr>
  </w:style>
  <w:style w:type="table" w:customStyle="1" w:styleId="TableGrid1">
    <w:name w:val="Table Grid1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">
    <w:name w:val="Table Grid2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3">
    <w:name w:val="Table Grid3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4">
    <w:name w:val="Table Grid4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5">
    <w:name w:val="Table Grid5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6">
    <w:name w:val="Table Grid6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7">
    <w:name w:val="Table Grid7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8">
    <w:name w:val="Table Grid8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9">
    <w:name w:val="Table Grid9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0">
    <w:name w:val="Table Grid10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1">
    <w:name w:val="Table Grid11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2">
    <w:name w:val="Table Grid12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3">
    <w:name w:val="Table Grid13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4">
    <w:name w:val="Table Grid14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5">
    <w:name w:val="Table Grid15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6">
    <w:name w:val="Table Grid16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7">
    <w:name w:val="Table Grid17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8">
    <w:name w:val="Table Grid18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9">
    <w:name w:val="Table Grid19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0">
    <w:name w:val="Table Grid20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1">
    <w:name w:val="Table Grid21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2">
    <w:name w:val="Table Grid22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3">
    <w:name w:val="Table Grid23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4">
    <w:name w:val="Table Grid24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5">
    <w:name w:val="Table Grid25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6">
    <w:name w:val="Table Grid26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7">
    <w:name w:val="Table Grid27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8">
    <w:name w:val="Table Grid28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9">
    <w:name w:val="Table Grid29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30">
    <w:name w:val="Table Grid30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31">
    <w:name w:val="Table Grid31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32">
    <w:name w:val="Table Grid32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33">
    <w:name w:val="Table Grid33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34">
    <w:name w:val="Table Grid34"/>
    <w:basedOn w:val="TableNormal"/>
    <w:next w:val="TableGrid"/>
    <w:uiPriority w:val="39"/>
    <w:rsid w:val="00AB3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oleObject" Target="embeddings/oleObject5.bin"/><Relationship Id="rId34" Type="http://schemas.openxmlformats.org/officeDocument/2006/relationships/image" Target="media/image19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8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oleObject" Target="embeddings/oleObject9.bin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image" Target="media/image18.png"/><Relationship Id="rId38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ber%203\Desktop\template_doc1_5_4.dotx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97B29-E41E-40C2-B92B-090327C9E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template_doc1_5_4.dotx</Template>
  <TotalTime>70</TotalTime>
  <Pages>18</Pages>
  <Words>617</Words>
  <Characters>3518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 3</dc:creator>
  <cp:keywords/>
  <dc:description/>
  <cp:lastModifiedBy>Tonsai</cp:lastModifiedBy>
  <cp:revision>17</cp:revision>
  <cp:lastPrinted>2016-12-22T13:35:00Z</cp:lastPrinted>
  <dcterms:created xsi:type="dcterms:W3CDTF">2017-07-17T08:08:00Z</dcterms:created>
  <dcterms:modified xsi:type="dcterms:W3CDTF">2017-07-19T14:34:00Z</dcterms:modified>
</cp:coreProperties>
</file>