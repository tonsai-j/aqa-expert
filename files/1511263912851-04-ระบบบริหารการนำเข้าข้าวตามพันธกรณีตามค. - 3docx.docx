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319" w:rsidRPr="00267319" w:rsidRDefault="00267319" w:rsidP="00267319">
      <w:pPr>
        <w:pStyle w:val="ListParagraph"/>
        <w:keepNext/>
        <w:keepLines/>
        <w:numPr>
          <w:ilvl w:val="0"/>
          <w:numId w:val="33"/>
        </w:numPr>
        <w:spacing w:before="240" w:after="0"/>
        <w:contextualSpacing w:val="0"/>
        <w:outlineLvl w:val="0"/>
        <w:rPr>
          <w:rFonts w:eastAsia="TH SarabunPSK"/>
          <w:b/>
          <w:bCs/>
          <w:vanish/>
        </w:rPr>
      </w:pPr>
      <w:bookmarkStart w:id="0" w:name="_Ref454977190"/>
      <w:bookmarkStart w:id="1" w:name="_Ref462682583"/>
    </w:p>
    <w:p w:rsidR="00267319" w:rsidRPr="00267319" w:rsidRDefault="00267319" w:rsidP="00267319">
      <w:pPr>
        <w:pStyle w:val="ListParagraph"/>
        <w:keepNext/>
        <w:keepLines/>
        <w:numPr>
          <w:ilvl w:val="1"/>
          <w:numId w:val="33"/>
        </w:numPr>
        <w:spacing w:before="40" w:after="0"/>
        <w:contextualSpacing w:val="0"/>
        <w:outlineLvl w:val="1"/>
        <w:rPr>
          <w:rFonts w:eastAsiaTheme="majorEastAsia"/>
          <w:b/>
          <w:bCs/>
          <w:vanish/>
        </w:rPr>
      </w:pPr>
    </w:p>
    <w:p w:rsidR="00267319" w:rsidRPr="00267319" w:rsidRDefault="00267319" w:rsidP="00267319">
      <w:pPr>
        <w:pStyle w:val="ListParagraph"/>
        <w:keepNext/>
        <w:keepLines/>
        <w:numPr>
          <w:ilvl w:val="1"/>
          <w:numId w:val="33"/>
        </w:numPr>
        <w:spacing w:before="40" w:after="0"/>
        <w:contextualSpacing w:val="0"/>
        <w:outlineLvl w:val="1"/>
        <w:rPr>
          <w:rFonts w:eastAsiaTheme="majorEastAsia"/>
          <w:b/>
          <w:bCs/>
          <w:vanish/>
        </w:rPr>
      </w:pPr>
    </w:p>
    <w:p w:rsidR="00267319" w:rsidRPr="00267319" w:rsidRDefault="00267319" w:rsidP="00267319">
      <w:pPr>
        <w:pStyle w:val="ListParagraph"/>
        <w:keepNext/>
        <w:keepLines/>
        <w:numPr>
          <w:ilvl w:val="2"/>
          <w:numId w:val="33"/>
        </w:numPr>
        <w:spacing w:before="40" w:after="0"/>
        <w:contextualSpacing w:val="0"/>
        <w:outlineLvl w:val="2"/>
        <w:rPr>
          <w:rFonts w:eastAsia="TH SarabunPSK"/>
          <w:b/>
          <w:bCs/>
          <w:vanish/>
        </w:rPr>
      </w:pPr>
    </w:p>
    <w:p w:rsidR="00267319" w:rsidRPr="00267319" w:rsidRDefault="00267319" w:rsidP="00267319">
      <w:pPr>
        <w:pStyle w:val="ListParagraph"/>
        <w:keepNext/>
        <w:keepLines/>
        <w:numPr>
          <w:ilvl w:val="2"/>
          <w:numId w:val="33"/>
        </w:numPr>
        <w:spacing w:before="40" w:after="0"/>
        <w:contextualSpacing w:val="0"/>
        <w:outlineLvl w:val="2"/>
        <w:rPr>
          <w:rFonts w:eastAsia="TH SarabunPSK"/>
          <w:b/>
          <w:bCs/>
          <w:vanish/>
        </w:rPr>
      </w:pPr>
    </w:p>
    <w:p w:rsidR="00267319" w:rsidRPr="00267319" w:rsidRDefault="00267319" w:rsidP="00267319">
      <w:pPr>
        <w:pStyle w:val="ListParagraph"/>
        <w:keepNext/>
        <w:keepLines/>
        <w:numPr>
          <w:ilvl w:val="2"/>
          <w:numId w:val="33"/>
        </w:numPr>
        <w:spacing w:before="40" w:after="0"/>
        <w:contextualSpacing w:val="0"/>
        <w:outlineLvl w:val="2"/>
        <w:rPr>
          <w:rFonts w:eastAsia="TH SarabunPSK"/>
          <w:b/>
          <w:bCs/>
          <w:vanish/>
        </w:rPr>
      </w:pPr>
    </w:p>
    <w:p w:rsidR="00C61002" w:rsidRDefault="00267319" w:rsidP="00267319">
      <w:pPr>
        <w:pStyle w:val="Heading3"/>
      </w:pPr>
      <w:r>
        <w:t>TEST</w:t>
      </w:r>
      <w:r>
        <w:rPr>
          <w:cs/>
        </w:rPr>
        <w:t>-</w:t>
      </w:r>
      <w:r>
        <w:t>04</w:t>
      </w:r>
      <w:r w:rsidR="00C61002">
        <w:rPr>
          <w:cs/>
        </w:rPr>
        <w:t xml:space="preserve"> </w:t>
      </w:r>
      <w:r w:rsidR="00C61002">
        <w:rPr>
          <w:rFonts w:hint="cs"/>
          <w:cs/>
        </w:rPr>
        <w:t>การทดสอบ</w:t>
      </w:r>
      <w:r w:rsidRPr="00267319">
        <w:rPr>
          <w:cs/>
        </w:rPr>
        <w:t>ระบบบริหารการนำเข้าข้าวตามพันธกรณีตามความตกลงระหว่างประเทศ</w:t>
      </w:r>
    </w:p>
    <w:tbl>
      <w:tblPr>
        <w:tblStyle w:val="TableGrid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39"/>
        <w:gridCol w:w="4251"/>
        <w:gridCol w:w="1559"/>
        <w:gridCol w:w="1367"/>
      </w:tblGrid>
      <w:tr w:rsidR="00C61002" w:rsidTr="00047651">
        <w:trPr>
          <w:trHeight w:val="227"/>
        </w:trPr>
        <w:tc>
          <w:tcPr>
            <w:tcW w:w="1839" w:type="dxa"/>
            <w:shd w:val="clear" w:color="auto" w:fill="F2F2F2" w:themeFill="background1" w:themeFillShade="F2"/>
          </w:tcPr>
          <w:p w:rsidR="00C61002" w:rsidRPr="00AD6755" w:rsidRDefault="00C61002" w:rsidP="00047651">
            <w:pPr>
              <w:rPr>
                <w:b/>
                <w:bCs/>
                <w:cs/>
              </w:rPr>
            </w:pPr>
            <w:r w:rsidRPr="00AD6755">
              <w:rPr>
                <w:rFonts w:hint="cs"/>
                <w:b/>
                <w:bCs/>
                <w:cs/>
              </w:rPr>
              <w:t>ระบบ</w:t>
            </w:r>
            <w:r>
              <w:rPr>
                <w:rFonts w:hint="cs"/>
                <w:b/>
                <w:bCs/>
                <w:cs/>
              </w:rPr>
              <w:t xml:space="preserve"> </w:t>
            </w:r>
          </w:p>
        </w:tc>
        <w:tc>
          <w:tcPr>
            <w:tcW w:w="4251" w:type="dxa"/>
            <w:shd w:val="clear" w:color="auto" w:fill="F2F2F2" w:themeFill="background1" w:themeFillShade="F2"/>
          </w:tcPr>
          <w:p w:rsidR="00C61002" w:rsidRPr="00274480" w:rsidRDefault="00267319" w:rsidP="00047651">
            <w:pPr>
              <w:pStyle w:val="TH"/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04</w:t>
            </w:r>
            <w:r w:rsidR="00C61002">
              <w:rPr>
                <w:cs/>
                <w:lang w:bidi="th-TH"/>
              </w:rPr>
              <w:t xml:space="preserve"> </w:t>
            </w:r>
            <w:r w:rsidR="000D31B1">
              <w:rPr>
                <w:rFonts w:hint="cs"/>
                <w:cs/>
                <w:lang w:bidi="th-TH"/>
              </w:rPr>
              <w:t>การทดสอบ</w:t>
            </w:r>
            <w:r w:rsidRPr="00267319">
              <w:rPr>
                <w:cs/>
                <w:lang w:bidi="th-TH"/>
              </w:rPr>
              <w:t>ระบบบริหารการนำเข้าข้าวตามพันธกรณีตามความตกลงระหว่างประเทศ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C61002" w:rsidRPr="00DF0BA8" w:rsidRDefault="00C61002" w:rsidP="00047651">
            <w:pPr>
              <w:jc w:val="right"/>
              <w:rPr>
                <w:b/>
                <w:bCs/>
                <w:cs/>
              </w:rPr>
            </w:pPr>
            <w:r w:rsidRPr="00DF0BA8">
              <w:rPr>
                <w:rFonts w:hint="cs"/>
                <w:b/>
                <w:bCs/>
                <w:cs/>
              </w:rPr>
              <w:t>วันที่ทดสอบ</w:t>
            </w:r>
          </w:p>
        </w:tc>
        <w:tc>
          <w:tcPr>
            <w:tcW w:w="1367" w:type="dxa"/>
            <w:shd w:val="clear" w:color="auto" w:fill="F2F2F2" w:themeFill="background1" w:themeFillShade="F2"/>
          </w:tcPr>
          <w:p w:rsidR="00C61002" w:rsidRPr="00DF0BA8" w:rsidRDefault="00C61002" w:rsidP="00047651">
            <w:pPr>
              <w:rPr>
                <w:b/>
                <w:bCs/>
                <w:cs/>
              </w:rPr>
            </w:pPr>
          </w:p>
        </w:tc>
      </w:tr>
      <w:tr w:rsidR="00C61002" w:rsidTr="00047651">
        <w:trPr>
          <w:trHeight w:val="227"/>
        </w:trPr>
        <w:tc>
          <w:tcPr>
            <w:tcW w:w="1839" w:type="dxa"/>
            <w:vMerge w:val="restart"/>
            <w:shd w:val="clear" w:color="auto" w:fill="D9D9D9" w:themeFill="background1" w:themeFillShade="D9"/>
            <w:vAlign w:val="center"/>
          </w:tcPr>
          <w:p w:rsidR="00C61002" w:rsidRPr="002C240A" w:rsidRDefault="00C61002" w:rsidP="00047651">
            <w:pPr>
              <w:jc w:val="both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รหัส</w:t>
            </w:r>
            <w:r w:rsidRPr="002C240A">
              <w:rPr>
                <w:rFonts w:hint="cs"/>
                <w:b/>
                <w:bCs/>
                <w:cs/>
              </w:rPr>
              <w:t>ระบบย่อย</w:t>
            </w:r>
          </w:p>
        </w:tc>
        <w:tc>
          <w:tcPr>
            <w:tcW w:w="4251" w:type="dxa"/>
            <w:vMerge w:val="restart"/>
            <w:shd w:val="clear" w:color="auto" w:fill="D9D9D9" w:themeFill="background1" w:themeFillShade="D9"/>
            <w:vAlign w:val="center"/>
          </w:tcPr>
          <w:p w:rsidR="00C61002" w:rsidRPr="002C240A" w:rsidRDefault="00C61002" w:rsidP="00047651">
            <w:pPr>
              <w:jc w:val="center"/>
              <w:rPr>
                <w:b/>
                <w:bCs/>
                <w:cs/>
              </w:rPr>
            </w:pPr>
            <w:r w:rsidRPr="002C240A">
              <w:rPr>
                <w:rFonts w:hint="cs"/>
                <w:b/>
                <w:bCs/>
                <w:cs/>
              </w:rPr>
              <w:t>ระบบงานย่อย</w:t>
            </w:r>
          </w:p>
        </w:tc>
        <w:tc>
          <w:tcPr>
            <w:tcW w:w="2926" w:type="dxa"/>
            <w:gridSpan w:val="2"/>
            <w:shd w:val="clear" w:color="auto" w:fill="D9D9D9" w:themeFill="background1" w:themeFillShade="D9"/>
          </w:tcPr>
          <w:p w:rsidR="00C61002" w:rsidRPr="00AD6755" w:rsidRDefault="00C61002" w:rsidP="00047651">
            <w:pPr>
              <w:jc w:val="center"/>
              <w:rPr>
                <w:b/>
                <w:bCs/>
              </w:rPr>
            </w:pPr>
            <w:r w:rsidRPr="00AD6755">
              <w:rPr>
                <w:rFonts w:hint="cs"/>
                <w:b/>
                <w:bCs/>
                <w:cs/>
              </w:rPr>
              <w:t>ผลการทดสอบ</w:t>
            </w:r>
          </w:p>
        </w:tc>
      </w:tr>
      <w:tr w:rsidR="00C61002" w:rsidTr="00047651">
        <w:trPr>
          <w:trHeight w:val="227"/>
        </w:trPr>
        <w:tc>
          <w:tcPr>
            <w:tcW w:w="1839" w:type="dxa"/>
            <w:vMerge/>
            <w:shd w:val="clear" w:color="auto" w:fill="D9D9D9" w:themeFill="background1" w:themeFillShade="D9"/>
          </w:tcPr>
          <w:p w:rsidR="00C61002" w:rsidRDefault="00C61002" w:rsidP="00047651">
            <w:pPr>
              <w:rPr>
                <w:b/>
                <w:bCs/>
                <w:cs/>
              </w:rPr>
            </w:pPr>
          </w:p>
        </w:tc>
        <w:tc>
          <w:tcPr>
            <w:tcW w:w="4251" w:type="dxa"/>
            <w:vMerge/>
            <w:shd w:val="clear" w:color="auto" w:fill="D9D9D9" w:themeFill="background1" w:themeFillShade="D9"/>
          </w:tcPr>
          <w:p w:rsidR="00C61002" w:rsidRDefault="00C61002" w:rsidP="00047651">
            <w:pPr>
              <w:rPr>
                <w:cs/>
              </w:rPr>
            </w:pPr>
          </w:p>
        </w:tc>
        <w:tc>
          <w:tcPr>
            <w:tcW w:w="1559" w:type="dxa"/>
            <w:shd w:val="clear" w:color="auto" w:fill="D9D9D9" w:themeFill="background1" w:themeFillShade="D9"/>
          </w:tcPr>
          <w:p w:rsidR="00C61002" w:rsidRPr="00AD6755" w:rsidRDefault="00C61002" w:rsidP="00047651">
            <w:pPr>
              <w:jc w:val="center"/>
              <w:rPr>
                <w:b/>
                <w:bCs/>
              </w:rPr>
            </w:pPr>
            <w:r w:rsidRPr="00AD6755">
              <w:rPr>
                <w:rFonts w:hint="cs"/>
                <w:b/>
                <w:bCs/>
                <w:cs/>
              </w:rPr>
              <w:t>ผ่าน</w:t>
            </w:r>
          </w:p>
        </w:tc>
        <w:tc>
          <w:tcPr>
            <w:tcW w:w="1367" w:type="dxa"/>
            <w:shd w:val="clear" w:color="auto" w:fill="D9D9D9" w:themeFill="background1" w:themeFillShade="D9"/>
          </w:tcPr>
          <w:p w:rsidR="00C61002" w:rsidRPr="00AD6755" w:rsidRDefault="00C61002" w:rsidP="00047651">
            <w:pPr>
              <w:jc w:val="center"/>
              <w:rPr>
                <w:b/>
                <w:bCs/>
              </w:rPr>
            </w:pPr>
            <w:r w:rsidRPr="00AD6755">
              <w:rPr>
                <w:rFonts w:hint="cs"/>
                <w:b/>
                <w:bCs/>
                <w:cs/>
              </w:rPr>
              <w:t>ไม่ผ่าน</w:t>
            </w:r>
          </w:p>
        </w:tc>
      </w:tr>
      <w:tr w:rsidR="000D31B1" w:rsidTr="00047651">
        <w:trPr>
          <w:trHeight w:val="227"/>
        </w:trPr>
        <w:tc>
          <w:tcPr>
            <w:tcW w:w="1839" w:type="dxa"/>
          </w:tcPr>
          <w:p w:rsidR="000D31B1" w:rsidRDefault="00267319" w:rsidP="000D31B1">
            <w:r>
              <w:t>TEST</w:t>
            </w:r>
            <w:r>
              <w:rPr>
                <w:cs/>
              </w:rPr>
              <w:t>-</w:t>
            </w:r>
            <w:r>
              <w:t>04</w:t>
            </w:r>
            <w:r w:rsidR="0029758B">
              <w:rPr>
                <w:rFonts w:hint="cs"/>
                <w:cs/>
              </w:rPr>
              <w:t>-01</w:t>
            </w:r>
          </w:p>
        </w:tc>
        <w:tc>
          <w:tcPr>
            <w:tcW w:w="4251" w:type="dxa"/>
          </w:tcPr>
          <w:p w:rsidR="000D31B1" w:rsidRPr="00FA54D3" w:rsidRDefault="00E27B4D" w:rsidP="000D31B1">
            <w:pPr>
              <w:rPr>
                <w:cs/>
              </w:rPr>
            </w:pPr>
            <w:r>
              <w:rPr>
                <w:rFonts w:hint="cs"/>
                <w:cs/>
              </w:rPr>
              <w:t>จัดการข้อมูลการนำเข้าข้าว</w:t>
            </w:r>
          </w:p>
        </w:tc>
        <w:tc>
          <w:tcPr>
            <w:tcW w:w="1559" w:type="dxa"/>
          </w:tcPr>
          <w:p w:rsidR="000D31B1" w:rsidRPr="00B93380" w:rsidRDefault="000D31B1" w:rsidP="000D31B1">
            <w:pPr>
              <w:pStyle w:val="TH"/>
              <w:jc w:val="center"/>
            </w:pPr>
            <w:r w:rsidRPr="00B93380">
              <w:sym w:font="Symbol" w:char="F0D6"/>
            </w:r>
          </w:p>
        </w:tc>
        <w:tc>
          <w:tcPr>
            <w:tcW w:w="1367" w:type="dxa"/>
          </w:tcPr>
          <w:p w:rsidR="000D31B1" w:rsidRDefault="000D31B1" w:rsidP="000D31B1"/>
        </w:tc>
      </w:tr>
      <w:tr w:rsidR="00E27B4D" w:rsidTr="00047651">
        <w:trPr>
          <w:trHeight w:val="227"/>
        </w:trPr>
        <w:tc>
          <w:tcPr>
            <w:tcW w:w="1839" w:type="dxa"/>
          </w:tcPr>
          <w:p w:rsidR="00E27B4D" w:rsidRDefault="00E27B4D" w:rsidP="000D31B1">
            <w:r>
              <w:t>TEST</w:t>
            </w:r>
            <w:r>
              <w:rPr>
                <w:cs/>
              </w:rPr>
              <w:t>-</w:t>
            </w:r>
            <w:r>
              <w:t>04</w:t>
            </w:r>
            <w:r>
              <w:rPr>
                <w:rFonts w:hint="cs"/>
                <w:cs/>
              </w:rPr>
              <w:t>-0</w:t>
            </w:r>
            <w:r w:rsidR="0029758B">
              <w:rPr>
                <w:rFonts w:hint="cs"/>
                <w:cs/>
              </w:rPr>
              <w:t>2</w:t>
            </w:r>
          </w:p>
        </w:tc>
        <w:tc>
          <w:tcPr>
            <w:tcW w:w="4251" w:type="dxa"/>
          </w:tcPr>
          <w:p w:rsidR="00E27B4D" w:rsidRPr="00CF6A00" w:rsidRDefault="00E27B4D" w:rsidP="000D31B1">
            <w:pPr>
              <w:rPr>
                <w:lang w:val="en-GB"/>
              </w:rPr>
            </w:pPr>
            <w:r>
              <w:rPr>
                <w:rFonts w:hint="cs"/>
                <w:cs/>
              </w:rPr>
              <w:t>จัดการสถานะการขอหนังสือรับรองการนำเข้าข้าว</w:t>
            </w:r>
          </w:p>
        </w:tc>
        <w:tc>
          <w:tcPr>
            <w:tcW w:w="1559" w:type="dxa"/>
          </w:tcPr>
          <w:p w:rsidR="00E27B4D" w:rsidRPr="00B93380" w:rsidRDefault="00E27B4D" w:rsidP="000D31B1">
            <w:pPr>
              <w:pStyle w:val="TH"/>
              <w:jc w:val="center"/>
            </w:pPr>
            <w:r w:rsidRPr="00B93380">
              <w:sym w:font="Symbol" w:char="F0D6"/>
            </w:r>
          </w:p>
        </w:tc>
        <w:tc>
          <w:tcPr>
            <w:tcW w:w="1367" w:type="dxa"/>
          </w:tcPr>
          <w:p w:rsidR="00E27B4D" w:rsidRDefault="00E27B4D" w:rsidP="000D31B1"/>
        </w:tc>
      </w:tr>
      <w:tr w:rsidR="00E27B4D" w:rsidTr="00047651">
        <w:trPr>
          <w:trHeight w:val="227"/>
        </w:trPr>
        <w:tc>
          <w:tcPr>
            <w:tcW w:w="1839" w:type="dxa"/>
          </w:tcPr>
          <w:p w:rsidR="00E27B4D" w:rsidRDefault="00E27B4D" w:rsidP="000D31B1">
            <w:r>
              <w:t>TEST</w:t>
            </w:r>
            <w:r>
              <w:rPr>
                <w:cs/>
              </w:rPr>
              <w:t>-</w:t>
            </w:r>
            <w:r>
              <w:t>04</w:t>
            </w:r>
            <w:r>
              <w:rPr>
                <w:rFonts w:hint="cs"/>
                <w:cs/>
              </w:rPr>
              <w:t>-0</w:t>
            </w:r>
            <w:r w:rsidR="0029758B">
              <w:rPr>
                <w:rFonts w:hint="cs"/>
                <w:cs/>
              </w:rPr>
              <w:t>3</w:t>
            </w:r>
          </w:p>
        </w:tc>
        <w:tc>
          <w:tcPr>
            <w:tcW w:w="4251" w:type="dxa"/>
          </w:tcPr>
          <w:p w:rsidR="00E27B4D" w:rsidRDefault="00E27B4D" w:rsidP="000D31B1">
            <w:pPr>
              <w:rPr>
                <w:cs/>
              </w:rPr>
            </w:pPr>
            <w:r>
              <w:rPr>
                <w:rFonts w:hint="cs"/>
                <w:cs/>
              </w:rPr>
              <w:t>สืบค้นข้อมูล</w:t>
            </w:r>
          </w:p>
        </w:tc>
        <w:tc>
          <w:tcPr>
            <w:tcW w:w="1559" w:type="dxa"/>
          </w:tcPr>
          <w:p w:rsidR="00E27B4D" w:rsidRPr="00B93380" w:rsidRDefault="00E27B4D" w:rsidP="000D31B1">
            <w:pPr>
              <w:pStyle w:val="TH"/>
              <w:jc w:val="center"/>
            </w:pPr>
            <w:r w:rsidRPr="00B93380">
              <w:sym w:font="Symbol" w:char="F0D6"/>
            </w:r>
          </w:p>
        </w:tc>
        <w:tc>
          <w:tcPr>
            <w:tcW w:w="1367" w:type="dxa"/>
          </w:tcPr>
          <w:p w:rsidR="00E27B4D" w:rsidRDefault="00E27B4D" w:rsidP="000D31B1"/>
        </w:tc>
      </w:tr>
      <w:tr w:rsidR="00E27B4D" w:rsidTr="00047651">
        <w:trPr>
          <w:trHeight w:val="227"/>
        </w:trPr>
        <w:tc>
          <w:tcPr>
            <w:tcW w:w="1839" w:type="dxa"/>
          </w:tcPr>
          <w:p w:rsidR="00E27B4D" w:rsidRDefault="00E27B4D" w:rsidP="000D31B1">
            <w:r>
              <w:t>TEST</w:t>
            </w:r>
            <w:r>
              <w:rPr>
                <w:cs/>
              </w:rPr>
              <w:t>-</w:t>
            </w:r>
            <w:r>
              <w:t>04</w:t>
            </w:r>
            <w:r>
              <w:rPr>
                <w:rFonts w:hint="cs"/>
                <w:cs/>
              </w:rPr>
              <w:t>-0</w:t>
            </w:r>
            <w:r w:rsidR="0029758B">
              <w:rPr>
                <w:rFonts w:hint="cs"/>
                <w:cs/>
              </w:rPr>
              <w:t>4</w:t>
            </w:r>
          </w:p>
        </w:tc>
        <w:tc>
          <w:tcPr>
            <w:tcW w:w="4251" w:type="dxa"/>
          </w:tcPr>
          <w:p w:rsidR="00E27B4D" w:rsidRDefault="00E27B4D" w:rsidP="000D31B1">
            <w:pPr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1559" w:type="dxa"/>
          </w:tcPr>
          <w:p w:rsidR="00E27B4D" w:rsidRPr="00B93380" w:rsidRDefault="00E27B4D" w:rsidP="000D31B1">
            <w:pPr>
              <w:pStyle w:val="TH"/>
              <w:jc w:val="center"/>
            </w:pPr>
            <w:r w:rsidRPr="00B93380">
              <w:sym w:font="Symbol" w:char="F0D6"/>
            </w:r>
          </w:p>
        </w:tc>
        <w:tc>
          <w:tcPr>
            <w:tcW w:w="1367" w:type="dxa"/>
          </w:tcPr>
          <w:p w:rsidR="00E27B4D" w:rsidRDefault="00E27B4D" w:rsidP="000D31B1"/>
        </w:tc>
      </w:tr>
      <w:tr w:rsidR="00C61002" w:rsidTr="00047651">
        <w:trPr>
          <w:trHeight w:val="227"/>
        </w:trPr>
        <w:tc>
          <w:tcPr>
            <w:tcW w:w="1839" w:type="dxa"/>
            <w:shd w:val="clear" w:color="auto" w:fill="F2F2F2" w:themeFill="background1" w:themeFillShade="F2"/>
          </w:tcPr>
          <w:p w:rsidR="00C61002" w:rsidRPr="00DF0BA8" w:rsidRDefault="00C61002" w:rsidP="00047651">
            <w:pPr>
              <w:rPr>
                <w:b/>
                <w:bCs/>
              </w:rPr>
            </w:pPr>
            <w:r w:rsidRPr="00560593">
              <w:rPr>
                <w:rFonts w:hint="cs"/>
                <w:b/>
                <w:bCs/>
                <w:cs/>
              </w:rPr>
              <w:t>จำนวนระบบย่อย</w:t>
            </w:r>
          </w:p>
        </w:tc>
        <w:tc>
          <w:tcPr>
            <w:tcW w:w="4251" w:type="dxa"/>
            <w:shd w:val="clear" w:color="auto" w:fill="F2F2F2" w:themeFill="background1" w:themeFillShade="F2"/>
          </w:tcPr>
          <w:p w:rsidR="00C61002" w:rsidRPr="00DF0BA8" w:rsidRDefault="0029758B" w:rsidP="00047651">
            <w:pPr>
              <w:rPr>
                <w:b/>
                <w:bCs/>
              </w:rPr>
            </w:pPr>
            <w:r>
              <w:t>4</w:t>
            </w:r>
            <w:r w:rsidR="00C61002">
              <w:rPr>
                <w:rFonts w:hint="cs"/>
                <w:cs/>
              </w:rPr>
              <w:t xml:space="preserve"> ระบบย่อย</w:t>
            </w:r>
          </w:p>
        </w:tc>
        <w:tc>
          <w:tcPr>
            <w:tcW w:w="2926" w:type="dxa"/>
            <w:gridSpan w:val="2"/>
            <w:shd w:val="clear" w:color="auto" w:fill="F2F2F2" w:themeFill="background1" w:themeFillShade="F2"/>
          </w:tcPr>
          <w:p w:rsidR="00C61002" w:rsidRPr="00DF0BA8" w:rsidRDefault="00C61002" w:rsidP="00047651">
            <w:pPr>
              <w:rPr>
                <w:b/>
                <w:bCs/>
              </w:rPr>
            </w:pPr>
            <w:r w:rsidRPr="00DF0BA8">
              <w:rPr>
                <w:rFonts w:hint="cs"/>
                <w:b/>
                <w:bCs/>
                <w:cs/>
              </w:rPr>
              <w:t>เจ้าหน้าที่ทดสอบ</w:t>
            </w:r>
            <w:r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C61002" w:rsidTr="00047651">
        <w:trPr>
          <w:trHeight w:val="227"/>
        </w:trPr>
        <w:tc>
          <w:tcPr>
            <w:tcW w:w="6090" w:type="dxa"/>
            <w:gridSpan w:val="2"/>
          </w:tcPr>
          <w:p w:rsidR="00C61002" w:rsidRDefault="00C61002" w:rsidP="00047651">
            <w:r>
              <w:rPr>
                <w:rFonts w:hint="cs"/>
                <w:cs/>
              </w:rPr>
              <w:t xml:space="preserve">หมายเหตุ </w:t>
            </w:r>
          </w:p>
          <w:p w:rsidR="00C61002" w:rsidRDefault="00C61002" w:rsidP="00047651">
            <w:r>
              <w:rPr>
                <w:rFonts w:hint="cs"/>
                <w:cs/>
              </w:rPr>
              <w:t>................................................................................................................</w:t>
            </w:r>
          </w:p>
          <w:p w:rsidR="00C61002" w:rsidRDefault="00C61002" w:rsidP="00047651">
            <w:r>
              <w:rPr>
                <w:rFonts w:hint="cs"/>
                <w:cs/>
              </w:rPr>
              <w:t>................................................................................................................</w:t>
            </w:r>
          </w:p>
          <w:p w:rsidR="00C61002" w:rsidRPr="00277B3E" w:rsidRDefault="00C61002" w:rsidP="00047651">
            <w:pPr>
              <w:rPr>
                <w:cs/>
              </w:rPr>
            </w:pPr>
            <w:r>
              <w:rPr>
                <w:rFonts w:hint="cs"/>
                <w:cs/>
              </w:rPr>
              <w:t>................................................................................................................</w:t>
            </w:r>
          </w:p>
        </w:tc>
        <w:tc>
          <w:tcPr>
            <w:tcW w:w="2926" w:type="dxa"/>
            <w:gridSpan w:val="2"/>
          </w:tcPr>
          <w:p w:rsidR="00C61002" w:rsidRPr="0052500E" w:rsidRDefault="00C61002" w:rsidP="00047651">
            <w:pPr>
              <w:pStyle w:val="TH"/>
              <w:rPr>
                <w:sz w:val="28"/>
                <w:szCs w:val="28"/>
              </w:rPr>
            </w:pPr>
            <w:r w:rsidRPr="0052500E">
              <w:rPr>
                <w:rFonts w:hint="cs"/>
                <w:sz w:val="28"/>
                <w:szCs w:val="28"/>
                <w:cs/>
                <w:lang w:bidi="th-TH"/>
              </w:rPr>
              <w:t>นายสมจิตร จันทร์อุดม</w:t>
            </w:r>
          </w:p>
          <w:p w:rsidR="00C61002" w:rsidRPr="0052500E" w:rsidRDefault="00C61002" w:rsidP="00047651">
            <w:pPr>
              <w:pStyle w:val="TH"/>
              <w:rPr>
                <w:sz w:val="28"/>
                <w:szCs w:val="28"/>
              </w:rPr>
            </w:pPr>
            <w:r w:rsidRPr="0052500E">
              <w:rPr>
                <w:rFonts w:hint="cs"/>
                <w:sz w:val="28"/>
                <w:szCs w:val="28"/>
                <w:cs/>
                <w:lang w:bidi="th-TH"/>
              </w:rPr>
              <w:t>นายธวัชชัย วิสุทธ์อาภรณ์</w:t>
            </w:r>
          </w:p>
          <w:p w:rsidR="0052500E" w:rsidRPr="0052500E" w:rsidRDefault="0052500E" w:rsidP="00047651">
            <w:pPr>
              <w:pStyle w:val="TH"/>
              <w:rPr>
                <w:sz w:val="28"/>
                <w:szCs w:val="28"/>
                <w:lang w:bidi="th-TH"/>
              </w:rPr>
            </w:pPr>
            <w:r w:rsidRPr="0052500E">
              <w:rPr>
                <w:rFonts w:hint="cs"/>
                <w:sz w:val="28"/>
                <w:szCs w:val="28"/>
                <w:cs/>
                <w:lang w:bidi="th-TH"/>
              </w:rPr>
              <w:t>นายพงศ์ปณต</w:t>
            </w: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 w:rsidRPr="0052500E">
              <w:rPr>
                <w:sz w:val="28"/>
                <w:szCs w:val="28"/>
                <w:cs/>
                <w:lang w:bidi="th-TH"/>
              </w:rPr>
              <w:t>ทัศ</w:t>
            </w:r>
            <w:proofErr w:type="spellStart"/>
            <w:r w:rsidRPr="0052500E">
              <w:rPr>
                <w:sz w:val="28"/>
                <w:szCs w:val="28"/>
                <w:cs/>
                <w:lang w:bidi="th-TH"/>
              </w:rPr>
              <w:t>นี</w:t>
            </w:r>
            <w:proofErr w:type="spellEnd"/>
            <w:r w:rsidRPr="0052500E">
              <w:rPr>
                <w:sz w:val="28"/>
                <w:szCs w:val="28"/>
                <w:cs/>
                <w:lang w:bidi="th-TH"/>
              </w:rPr>
              <w:t xml:space="preserve">ยาชุมพาลี </w:t>
            </w:r>
            <w:proofErr w:type="spellStart"/>
            <w:r w:rsidRPr="0052500E">
              <w:rPr>
                <w:sz w:val="28"/>
                <w:szCs w:val="28"/>
                <w:cs/>
                <w:lang w:bidi="th-TH"/>
              </w:rPr>
              <w:t>ร.น</w:t>
            </w:r>
            <w:proofErr w:type="spellEnd"/>
            <w:r w:rsidRPr="0052500E">
              <w:rPr>
                <w:sz w:val="28"/>
                <w:szCs w:val="28"/>
                <w:cs/>
                <w:lang w:bidi="th-TH"/>
              </w:rPr>
              <w:t>.</w:t>
            </w:r>
          </w:p>
          <w:p w:rsidR="00C61002" w:rsidRPr="0052500E" w:rsidRDefault="00C61002" w:rsidP="00047651">
            <w:pPr>
              <w:pStyle w:val="TH"/>
              <w:rPr>
                <w:sz w:val="28"/>
                <w:szCs w:val="28"/>
              </w:rPr>
            </w:pPr>
            <w:r w:rsidRPr="0052500E">
              <w:rPr>
                <w:rFonts w:hint="cs"/>
                <w:sz w:val="28"/>
                <w:szCs w:val="28"/>
                <w:cs/>
                <w:lang w:bidi="th-TH"/>
              </w:rPr>
              <w:t>น.ส. อุทุมพร อินโท</w:t>
            </w:r>
          </w:p>
          <w:p w:rsidR="00C61002" w:rsidRDefault="00C61002" w:rsidP="00047651">
            <w:pPr>
              <w:pStyle w:val="TH"/>
            </w:pPr>
            <w:r w:rsidRPr="0052500E">
              <w:rPr>
                <w:rFonts w:hint="cs"/>
                <w:sz w:val="28"/>
                <w:szCs w:val="28"/>
                <w:cs/>
                <w:lang w:bidi="th-TH"/>
              </w:rPr>
              <w:t>น.ส. วิลาวัณย์ สุดชี</w:t>
            </w:r>
          </w:p>
        </w:tc>
      </w:tr>
    </w:tbl>
    <w:p w:rsidR="000D31B1" w:rsidRDefault="000D31B1" w:rsidP="00C61002"/>
    <w:p w:rsidR="000D31B1" w:rsidRDefault="000D31B1">
      <w:r>
        <w:rPr>
          <w:cs/>
        </w:rPr>
        <w:br w:type="page"/>
      </w:r>
    </w:p>
    <w:p w:rsidR="00C61002" w:rsidRPr="009C0730" w:rsidRDefault="00267319" w:rsidP="009C0730">
      <w:pPr>
        <w:pStyle w:val="Heading4"/>
      </w:pPr>
      <w:r>
        <w:lastRenderedPageBreak/>
        <w:t>TEST</w:t>
      </w:r>
      <w:r>
        <w:rPr>
          <w:cs/>
        </w:rPr>
        <w:t>-</w:t>
      </w:r>
      <w:r>
        <w:t>04</w:t>
      </w:r>
      <w:r w:rsidR="000D31B1" w:rsidRPr="009C0730">
        <w:rPr>
          <w:cs/>
        </w:rPr>
        <w:t>-</w:t>
      </w:r>
      <w:r w:rsidR="000D31B1" w:rsidRPr="009C0730">
        <w:t>01</w:t>
      </w:r>
      <w:r w:rsidR="000D31B1" w:rsidRPr="009C0730">
        <w:tab/>
      </w:r>
      <w:r w:rsidR="0029758B">
        <w:rPr>
          <w:rFonts w:hint="cs"/>
          <w:cs/>
        </w:rPr>
        <w:t>จัดการข้อมูลการนำเข้าข้าว</w:t>
      </w:r>
    </w:p>
    <w:tbl>
      <w:tblPr>
        <w:tblStyle w:val="TableGrid"/>
        <w:tblW w:w="5000" w:type="pct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62"/>
        <w:gridCol w:w="7754"/>
      </w:tblGrid>
      <w:tr w:rsidR="000D31B1" w:rsidRPr="00B93380" w:rsidTr="004B7139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0D31B1" w:rsidRPr="00B93380" w:rsidRDefault="000D31B1" w:rsidP="00047651">
            <w:pPr>
              <w:pStyle w:val="TH"/>
            </w:pPr>
            <w:r w:rsidRPr="00B93380">
              <w:rPr>
                <w:cs/>
                <w:lang w:bidi="th-TH"/>
              </w:rPr>
              <w:t>ระบบ</w:t>
            </w:r>
          </w:p>
        </w:tc>
        <w:tc>
          <w:tcPr>
            <w:tcW w:w="4300" w:type="pct"/>
            <w:vAlign w:val="center"/>
          </w:tcPr>
          <w:p w:rsidR="000D31B1" w:rsidRPr="00B93380" w:rsidRDefault="00A80C9A" w:rsidP="00047651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 xml:space="preserve">04 </w:t>
            </w:r>
            <w:r>
              <w:rPr>
                <w:rFonts w:hint="cs"/>
                <w:cs/>
              </w:rPr>
              <w:t>การทดสอบ</w:t>
            </w:r>
            <w:r w:rsidRPr="00267319">
              <w:rPr>
                <w:cs/>
              </w:rPr>
              <w:t>ระบบบริหารการนำเข้าข้าวตามพันธกรณีตามความตกลงระหว่างประเทศ</w:t>
            </w:r>
          </w:p>
        </w:tc>
      </w:tr>
      <w:tr w:rsidR="000D31B1" w:rsidRPr="00B93380" w:rsidTr="004B7139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0D31B1" w:rsidRPr="00B93380" w:rsidRDefault="000D31B1" w:rsidP="00047651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4300" w:type="pct"/>
            <w:vAlign w:val="center"/>
          </w:tcPr>
          <w:p w:rsidR="000D31B1" w:rsidRPr="000D31B1" w:rsidRDefault="00A80C9A" w:rsidP="000D31B1">
            <w:pPr>
              <w:pStyle w:val="TH"/>
              <w:rPr>
                <w:rtl/>
                <w:cs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04</w:t>
            </w:r>
            <w:r>
              <w:rPr>
                <w:cs/>
                <w:lang w:bidi="th-TH"/>
              </w:rPr>
              <w:t>-</w:t>
            </w:r>
            <w:r>
              <w:t xml:space="preserve">01 </w:t>
            </w:r>
            <w:r w:rsidR="0029758B">
              <w:rPr>
                <w:rFonts w:hint="cs"/>
                <w:cs/>
                <w:lang w:bidi="th-TH"/>
              </w:rPr>
              <w:t>จัดการข้อมูลการนำเข้าข้าว</w:t>
            </w:r>
          </w:p>
        </w:tc>
      </w:tr>
      <w:tr w:rsidR="000D31B1" w:rsidRPr="00B93380" w:rsidTr="004B7139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0D31B1" w:rsidRPr="00B93380" w:rsidRDefault="000D31B1" w:rsidP="00047651">
            <w:pPr>
              <w:pStyle w:val="TH"/>
              <w:rPr>
                <w:rtl/>
                <w:cs/>
              </w:rPr>
            </w:pPr>
            <w:proofErr w:type="spellStart"/>
            <w:r w:rsidRPr="00B93380">
              <w:rPr>
                <w:cs/>
                <w:lang w:bidi="th-TH"/>
              </w:rPr>
              <w:t>ฟั</w:t>
            </w:r>
            <w:proofErr w:type="spellEnd"/>
            <w:r w:rsidRPr="00B93380">
              <w:rPr>
                <w:cs/>
                <w:lang w:bidi="th-TH"/>
              </w:rPr>
              <w:t>งก</w:t>
            </w:r>
            <w:proofErr w:type="spellStart"/>
            <w:r w:rsidRPr="00B93380">
              <w:rPr>
                <w:cs/>
                <w:lang w:bidi="th-TH"/>
              </w:rPr>
              <w:t>์ชั่น</w:t>
            </w:r>
            <w:proofErr w:type="spellEnd"/>
          </w:p>
        </w:tc>
        <w:tc>
          <w:tcPr>
            <w:tcW w:w="4300" w:type="pct"/>
            <w:vAlign w:val="center"/>
          </w:tcPr>
          <w:p w:rsidR="000D31B1" w:rsidRPr="00B93380" w:rsidRDefault="0029758B" w:rsidP="00047651">
            <w:pPr>
              <w:pStyle w:val="TH"/>
              <w:rPr>
                <w:rtl/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บันทึกปริมาณการนำเข้าข้าว</w:t>
            </w:r>
          </w:p>
        </w:tc>
      </w:tr>
      <w:tr w:rsidR="000D31B1" w:rsidRPr="00B93380" w:rsidTr="004B7139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0D31B1" w:rsidRPr="00A54F29" w:rsidRDefault="000D31B1" w:rsidP="000D31B1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Pr="00A54F29">
              <w:rPr>
                <w:lang w:bidi="th-TH"/>
              </w:rPr>
              <w:t>1</w:t>
            </w:r>
          </w:p>
        </w:tc>
        <w:tc>
          <w:tcPr>
            <w:tcW w:w="4300" w:type="pct"/>
            <w:vAlign w:val="center"/>
          </w:tcPr>
          <w:p w:rsidR="000D31B1" w:rsidRPr="00A54F29" w:rsidRDefault="00CF6A00" w:rsidP="00CF6A00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 “</w:t>
            </w:r>
            <w:r>
              <w:rPr>
                <w:cs/>
                <w:lang w:val="en-GB" w:bidi="th-TH"/>
              </w:rPr>
              <w:t>+</w:t>
            </w:r>
            <w:r w:rsidR="0096413C">
              <w:rPr>
                <w:rFonts w:hint="cs"/>
                <w:cs/>
                <w:lang w:bidi="th-TH"/>
              </w:rPr>
              <w:t xml:space="preserve">” </w:t>
            </w:r>
            <w:r>
              <w:rPr>
                <w:rFonts w:hint="cs"/>
                <w:cs/>
                <w:lang w:bidi="th-TH"/>
              </w:rPr>
              <w:t>ด้านขวาล่าง</w:t>
            </w:r>
          </w:p>
        </w:tc>
      </w:tr>
      <w:tr w:rsidR="000D31B1" w:rsidRPr="00B93380" w:rsidTr="004B7139">
        <w:trPr>
          <w:trHeight w:val="227"/>
        </w:trPr>
        <w:tc>
          <w:tcPr>
            <w:tcW w:w="700" w:type="pct"/>
            <w:vAlign w:val="center"/>
          </w:tcPr>
          <w:p w:rsidR="000D31B1" w:rsidRPr="00A54F29" w:rsidRDefault="000D31B1" w:rsidP="000D31B1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0D31B1" w:rsidRDefault="0096413C" w:rsidP="000D31B1">
            <w:pPr>
              <w:pStyle w:val="pic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156FD3DC" wp14:editId="7E1F68B9">
                      <wp:simplePos x="0" y="0"/>
                      <wp:positionH relativeFrom="column">
                        <wp:posOffset>4087495</wp:posOffset>
                      </wp:positionH>
                      <wp:positionV relativeFrom="paragraph">
                        <wp:posOffset>1840865</wp:posOffset>
                      </wp:positionV>
                      <wp:extent cx="457200" cy="276225"/>
                      <wp:effectExtent l="0" t="0" r="19050" b="28575"/>
                      <wp:wrapNone/>
                      <wp:docPr id="458" name="Rectangle 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04B5A5" id="Rectangle 458" o:spid="_x0000_s1026" style="position:absolute;margin-left:321.85pt;margin-top:144.95pt;width:36pt;height:21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" filled="f" strokecolor="red" strokeweight="1.5pt"/>
                  </w:pict>
                </mc:Fallback>
              </mc:AlternateContent>
            </w:r>
            <w:r w:rsidR="00CF6A00">
              <w:rPr>
                <w:noProof/>
              </w:rPr>
              <w:drawing>
                <wp:inline distT="0" distB="0" distL="0" distR="0" wp14:anchorId="599031B5" wp14:editId="53DA8E06">
                  <wp:extent cx="4150360" cy="1991492"/>
                  <wp:effectExtent l="0" t="0" r="2540" b="8890"/>
                  <wp:docPr id="459" name="Picture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735" cy="199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E6E" w:rsidRPr="00A54F29" w:rsidRDefault="00D50E6E" w:rsidP="000D31B1">
            <w:pPr>
              <w:pStyle w:val="pic"/>
              <w:rPr>
                <w:cs/>
              </w:rPr>
            </w:pPr>
          </w:p>
        </w:tc>
      </w:tr>
      <w:tr w:rsidR="000D31B1" w:rsidRPr="00B93380" w:rsidTr="004B7139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0D31B1" w:rsidRPr="00A54F29" w:rsidRDefault="000D31B1" w:rsidP="000D31B1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Pr="00A54F29">
              <w:rPr>
                <w:lang w:bidi="th-TH"/>
              </w:rPr>
              <w:t>2</w:t>
            </w:r>
          </w:p>
        </w:tc>
        <w:tc>
          <w:tcPr>
            <w:tcW w:w="4300" w:type="pct"/>
            <w:vAlign w:val="center"/>
          </w:tcPr>
          <w:p w:rsidR="000D31B1" w:rsidRPr="00A54F29" w:rsidRDefault="0029758B" w:rsidP="000D31B1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กรอกข้อมูล</w:t>
            </w:r>
            <w:r>
              <w:rPr>
                <w:lang w:bidi="th-TH"/>
              </w:rPr>
              <w:t xml:space="preserve"> &gt; </w:t>
            </w:r>
            <w:r>
              <w:rPr>
                <w:rFonts w:hint="cs"/>
                <w:cs/>
                <w:lang w:bidi="th-TH"/>
              </w:rPr>
              <w:t>คลิกปุ่ม “บันทึก”</w:t>
            </w:r>
            <w:r w:rsidR="00D0755E">
              <w:rPr>
                <w:noProof/>
                <w:cs/>
                <w:lang w:bidi="th-TH"/>
              </w:rPr>
              <w:t xml:space="preserve"> </w:t>
            </w:r>
          </w:p>
        </w:tc>
      </w:tr>
      <w:tr w:rsidR="000D31B1" w:rsidRPr="00B93380" w:rsidTr="004B7139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0D31B1" w:rsidRPr="00A54F29" w:rsidRDefault="000D31B1" w:rsidP="000D31B1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0D31B1" w:rsidRPr="00A54F29" w:rsidRDefault="00D0755E" w:rsidP="000D31B1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56CECCDD" wp14:editId="569624FB">
                      <wp:simplePos x="0" y="0"/>
                      <wp:positionH relativeFrom="column">
                        <wp:posOffset>3886200</wp:posOffset>
                      </wp:positionH>
                      <wp:positionV relativeFrom="paragraph">
                        <wp:posOffset>1905000</wp:posOffset>
                      </wp:positionV>
                      <wp:extent cx="457200" cy="276225"/>
                      <wp:effectExtent l="0" t="0" r="19050" b="28575"/>
                      <wp:wrapNone/>
                      <wp:docPr id="461" name="Rectangle 4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DAFDA5" id="Rectangle 461" o:spid="_x0000_s1026" style="position:absolute;margin-left:306pt;margin-top:150pt;width:36pt;height:21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57DA8FF" wp14:editId="53C6ABE6">
                  <wp:extent cx="4152900" cy="2008354"/>
                  <wp:effectExtent l="0" t="0" r="0" b="0"/>
                  <wp:docPr id="460" name="Picture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675" cy="201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E6E" w:rsidRPr="00B93380" w:rsidTr="004B7139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D50E6E" w:rsidRPr="00A54F29" w:rsidRDefault="00D50E6E" w:rsidP="00D50E6E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D50E6E" w:rsidRDefault="004F721D" w:rsidP="00D50E6E">
            <w:pPr>
              <w:pStyle w:val="pic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4736A7AE" wp14:editId="16CB8D7D">
                      <wp:simplePos x="0" y="0"/>
                      <wp:positionH relativeFrom="column">
                        <wp:posOffset>1054735</wp:posOffset>
                      </wp:positionH>
                      <wp:positionV relativeFrom="paragraph">
                        <wp:posOffset>1325245</wp:posOffset>
                      </wp:positionV>
                      <wp:extent cx="2762250" cy="276225"/>
                      <wp:effectExtent l="0" t="0" r="19050" b="28575"/>
                      <wp:wrapNone/>
                      <wp:docPr id="463" name="Rectangle 4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225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8BE9C1" id="Rectangle 463" o:spid="_x0000_s1026" style="position:absolute;margin-left:83.05pt;margin-top:104.35pt;width:217.5pt;height:21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" filled="f" strokecolor="red" strokeweight="1.5pt"/>
                  </w:pict>
                </mc:Fallback>
              </mc:AlternateContent>
            </w:r>
            <w:r w:rsidR="00D50E6E">
              <w:rPr>
                <w:noProof/>
              </w:rPr>
              <w:drawing>
                <wp:inline distT="0" distB="0" distL="0" distR="0" wp14:anchorId="377C953F" wp14:editId="41765ADE">
                  <wp:extent cx="4017010" cy="1939077"/>
                  <wp:effectExtent l="0" t="0" r="2540" b="4445"/>
                  <wp:docPr id="462" name="Picture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026" cy="1946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31B1" w:rsidRDefault="000D31B1" w:rsidP="000D31B1"/>
    <w:tbl>
      <w:tblPr>
        <w:tblStyle w:val="TableGrid"/>
        <w:tblW w:w="5000" w:type="pct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62"/>
        <w:gridCol w:w="7754"/>
      </w:tblGrid>
      <w:tr w:rsidR="00A80C9A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80C9A" w:rsidRPr="00B93380" w:rsidRDefault="00A80C9A" w:rsidP="005F53DE">
            <w:pPr>
              <w:pStyle w:val="TH"/>
            </w:pPr>
            <w:r w:rsidRPr="00B93380">
              <w:rPr>
                <w:cs/>
                <w:lang w:bidi="th-TH"/>
              </w:rPr>
              <w:t>ระบบ</w:t>
            </w:r>
          </w:p>
        </w:tc>
        <w:tc>
          <w:tcPr>
            <w:tcW w:w="4300" w:type="pct"/>
            <w:vAlign w:val="center"/>
          </w:tcPr>
          <w:p w:rsidR="00A80C9A" w:rsidRPr="00B93380" w:rsidRDefault="00A80C9A" w:rsidP="005F53DE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 xml:space="preserve">04 </w:t>
            </w:r>
            <w:r>
              <w:rPr>
                <w:rFonts w:hint="cs"/>
                <w:cs/>
              </w:rPr>
              <w:t>การทดสอบ</w:t>
            </w:r>
            <w:r w:rsidRPr="00267319">
              <w:rPr>
                <w:cs/>
              </w:rPr>
              <w:t>ระบบบริหารการนำเข้าข้าวตามพันธกรณีตามความตกลงระหว่างประเทศ</w:t>
            </w:r>
          </w:p>
        </w:tc>
      </w:tr>
      <w:tr w:rsidR="00A80C9A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80C9A" w:rsidRPr="00B93380" w:rsidRDefault="00A80C9A" w:rsidP="005F53DE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4300" w:type="pct"/>
            <w:vAlign w:val="center"/>
          </w:tcPr>
          <w:p w:rsidR="00A80C9A" w:rsidRPr="000D31B1" w:rsidRDefault="00A80C9A" w:rsidP="005F53DE">
            <w:pPr>
              <w:pStyle w:val="TH"/>
              <w:rPr>
                <w:rtl/>
                <w:cs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04</w:t>
            </w:r>
            <w:r>
              <w:rPr>
                <w:cs/>
                <w:lang w:bidi="th-TH"/>
              </w:rPr>
              <w:t>-</w:t>
            </w:r>
            <w:r>
              <w:t xml:space="preserve">01 </w:t>
            </w:r>
            <w:r>
              <w:rPr>
                <w:rFonts w:hint="cs"/>
                <w:cs/>
                <w:lang w:bidi="th-TH"/>
              </w:rPr>
              <w:t>จัดการข้อมูลการนำเข้าข้าว</w:t>
            </w:r>
          </w:p>
        </w:tc>
      </w:tr>
      <w:tr w:rsidR="00A80C9A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80C9A" w:rsidRPr="00B93380" w:rsidRDefault="00A80C9A" w:rsidP="005F53DE">
            <w:pPr>
              <w:pStyle w:val="TH"/>
              <w:rPr>
                <w:rtl/>
                <w:cs/>
              </w:rPr>
            </w:pPr>
            <w:proofErr w:type="spellStart"/>
            <w:r w:rsidRPr="00B93380">
              <w:rPr>
                <w:cs/>
                <w:lang w:bidi="th-TH"/>
              </w:rPr>
              <w:t>ฟั</w:t>
            </w:r>
            <w:proofErr w:type="spellEnd"/>
            <w:r w:rsidRPr="00B93380">
              <w:rPr>
                <w:cs/>
                <w:lang w:bidi="th-TH"/>
              </w:rPr>
              <w:t>งก</w:t>
            </w:r>
            <w:proofErr w:type="spellStart"/>
            <w:r w:rsidRPr="00B93380">
              <w:rPr>
                <w:cs/>
                <w:lang w:bidi="th-TH"/>
              </w:rPr>
              <w:t>์ชั่น</w:t>
            </w:r>
            <w:proofErr w:type="spellEnd"/>
          </w:p>
        </w:tc>
        <w:tc>
          <w:tcPr>
            <w:tcW w:w="4300" w:type="pct"/>
            <w:vAlign w:val="center"/>
          </w:tcPr>
          <w:p w:rsidR="00A80C9A" w:rsidRPr="00B93380" w:rsidRDefault="00A80C9A" w:rsidP="005F53DE">
            <w:pPr>
              <w:pStyle w:val="TH"/>
              <w:rPr>
                <w:rtl/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นำเข้าไฟล์เอกสารการยื่นขอหนังสือรับรองฯ </w:t>
            </w:r>
          </w:p>
        </w:tc>
      </w:tr>
      <w:tr w:rsidR="00A80C9A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80C9A" w:rsidRPr="00A54F29" w:rsidRDefault="00A80C9A" w:rsidP="005F53DE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Pr="00A54F29">
              <w:rPr>
                <w:lang w:bidi="th-TH"/>
              </w:rPr>
              <w:t>1</w:t>
            </w:r>
          </w:p>
        </w:tc>
        <w:tc>
          <w:tcPr>
            <w:tcW w:w="4300" w:type="pct"/>
            <w:vAlign w:val="center"/>
          </w:tcPr>
          <w:p w:rsidR="00A80C9A" w:rsidRPr="00A54F29" w:rsidRDefault="00CA5704" w:rsidP="005F53DE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 “ชนิด</w:t>
            </w:r>
            <w:proofErr w:type="spellStart"/>
            <w:r>
              <w:rPr>
                <w:rFonts w:hint="cs"/>
                <w:cs/>
                <w:lang w:bidi="th-TH"/>
              </w:rPr>
              <w:t>โควต้า</w:t>
            </w:r>
            <w:proofErr w:type="spellEnd"/>
            <w:r>
              <w:rPr>
                <w:rFonts w:hint="cs"/>
                <w:cs/>
                <w:lang w:bidi="th-TH"/>
              </w:rPr>
              <w:t xml:space="preserve">” ตามข้อมูลที่ต้องการ </w:t>
            </w:r>
            <w:r>
              <w:rPr>
                <w:lang w:bidi="th-TH"/>
              </w:rPr>
              <w:t xml:space="preserve">&gt; </w:t>
            </w:r>
            <w:r>
              <w:rPr>
                <w:rFonts w:hint="cs"/>
                <w:cs/>
                <w:lang w:bidi="th-TH"/>
              </w:rPr>
              <w:t>คลิกปุ่ม “ค้นหา”</w:t>
            </w:r>
            <w:r>
              <w:rPr>
                <w:noProof/>
                <w:cs/>
                <w:lang w:bidi="th-TH"/>
              </w:rPr>
              <w:t xml:space="preserve"> </w:t>
            </w:r>
          </w:p>
        </w:tc>
      </w:tr>
      <w:tr w:rsidR="00A80C9A" w:rsidRPr="00B93380" w:rsidTr="005F53DE">
        <w:trPr>
          <w:trHeight w:val="227"/>
        </w:trPr>
        <w:tc>
          <w:tcPr>
            <w:tcW w:w="700" w:type="pct"/>
            <w:vAlign w:val="center"/>
          </w:tcPr>
          <w:p w:rsidR="00A80C9A" w:rsidRPr="00A54F29" w:rsidRDefault="00A80C9A" w:rsidP="005F53DE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A80C9A" w:rsidRPr="00A54F29" w:rsidRDefault="00CA5704" w:rsidP="005F53DE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7CDF0336" wp14:editId="128B1AAB">
                      <wp:simplePos x="0" y="0"/>
                      <wp:positionH relativeFrom="column">
                        <wp:posOffset>1838325</wp:posOffset>
                      </wp:positionH>
                      <wp:positionV relativeFrom="paragraph">
                        <wp:posOffset>371475</wp:posOffset>
                      </wp:positionV>
                      <wp:extent cx="1638300" cy="276225"/>
                      <wp:effectExtent l="0" t="0" r="19050" b="28575"/>
                      <wp:wrapNone/>
                      <wp:docPr id="60" name="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0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866939" id="Rectangle 60" o:spid="_x0000_s1026" style="position:absolute;margin-left:144.75pt;margin-top:29.25pt;width:129pt;height:21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5369624" wp14:editId="6A2A9188">
                  <wp:extent cx="4476750" cy="1051981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921" cy="106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C9A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80C9A" w:rsidRPr="00A54F29" w:rsidRDefault="00A80C9A" w:rsidP="005F53DE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Pr="00A54F29">
              <w:rPr>
                <w:lang w:bidi="th-TH"/>
              </w:rPr>
              <w:t>2</w:t>
            </w:r>
          </w:p>
        </w:tc>
        <w:tc>
          <w:tcPr>
            <w:tcW w:w="4300" w:type="pct"/>
            <w:vAlign w:val="center"/>
          </w:tcPr>
          <w:p w:rsidR="00A80C9A" w:rsidRPr="00A54F29" w:rsidRDefault="00CA5704" w:rsidP="005F53DE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ระบบแสดงข้อมูลตามที่ค้นหา </w:t>
            </w:r>
            <w:r>
              <w:rPr>
                <w:lang w:bidi="th-TH"/>
              </w:rPr>
              <w:t xml:space="preserve">&gt; </w:t>
            </w:r>
            <w:r>
              <w:rPr>
                <w:rFonts w:hint="cs"/>
                <w:cs/>
                <w:lang w:bidi="th-TH"/>
              </w:rPr>
              <w:t>เลือกรายการที่ต้องการ</w:t>
            </w:r>
          </w:p>
        </w:tc>
      </w:tr>
      <w:tr w:rsidR="00A80C9A" w:rsidRPr="00B93380" w:rsidTr="005F53DE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A80C9A" w:rsidRPr="00A54F29" w:rsidRDefault="00A80C9A" w:rsidP="005F53DE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A80C9A" w:rsidRPr="00A54F29" w:rsidRDefault="00CA5704" w:rsidP="005F53DE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5999680E" wp14:editId="6D39D346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809625</wp:posOffset>
                      </wp:positionV>
                      <wp:extent cx="4191000" cy="189865"/>
                      <wp:effectExtent l="0" t="0" r="19050" b="19685"/>
                      <wp:wrapNone/>
                      <wp:docPr id="63" name="Rect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0" cy="18986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4597C1" id="Rectangle 63" o:spid="_x0000_s1026" style="position:absolute;margin-left:24.75pt;margin-top:63.75pt;width:330pt;height:14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1CC289C" wp14:editId="003EA871">
                  <wp:extent cx="4396337" cy="2007235"/>
                  <wp:effectExtent l="0" t="0" r="444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911" cy="200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704" w:rsidRPr="00B93380" w:rsidTr="00CA5704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CA5704" w:rsidRPr="00A54F29" w:rsidRDefault="00CA5704" w:rsidP="00CA5704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>
              <w:rPr>
                <w:lang w:bidi="th-TH"/>
              </w:rPr>
              <w:t>3</w:t>
            </w:r>
          </w:p>
        </w:tc>
        <w:tc>
          <w:tcPr>
            <w:tcW w:w="4300" w:type="pct"/>
            <w:vAlign w:val="center"/>
          </w:tcPr>
          <w:p w:rsidR="00CA5704" w:rsidRPr="00A54F29" w:rsidRDefault="00CA5704" w:rsidP="00CA5704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 “</w:t>
            </w:r>
            <w:r>
              <w:rPr>
                <w:lang w:bidi="th-TH"/>
              </w:rPr>
              <w:t>UPLOAD FILES</w:t>
            </w:r>
            <w:r>
              <w:rPr>
                <w:rFonts w:hint="cs"/>
                <w:cs/>
                <w:lang w:bidi="th-TH"/>
              </w:rPr>
              <w:t xml:space="preserve">” </w:t>
            </w:r>
          </w:p>
        </w:tc>
      </w:tr>
      <w:tr w:rsidR="00CA5704" w:rsidRPr="00B93380" w:rsidTr="005F53DE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CA5704" w:rsidRPr="00A54F29" w:rsidRDefault="00CA5704" w:rsidP="005F53DE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CA5704" w:rsidRDefault="00CA5704" w:rsidP="005F53DE">
            <w:pPr>
              <w:pStyle w:val="pic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A57DD6" wp14:editId="35B9EF28">
                  <wp:extent cx="4424935" cy="1774190"/>
                  <wp:effectExtent l="0" t="0" r="0" b="0"/>
                  <wp:docPr id="455" name="Picture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539" cy="177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5704" w:rsidRDefault="00CA5704" w:rsidP="005F53DE">
            <w:pPr>
              <w:pStyle w:val="pic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7A4468" wp14:editId="53F8E4E5">
                  <wp:extent cx="4435288" cy="1401445"/>
                  <wp:effectExtent l="0" t="0" r="3810" b="8255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375" cy="1403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C9A" w:rsidRDefault="00A80C9A" w:rsidP="000D31B1"/>
    <w:p w:rsidR="00A80C9A" w:rsidRDefault="00A80C9A" w:rsidP="000D31B1"/>
    <w:p w:rsidR="00A80C9A" w:rsidRDefault="0096413C" w:rsidP="000D31B1">
      <w:r>
        <w:rPr>
          <w:cs/>
        </w:rPr>
        <w:br w:type="page"/>
      </w:r>
    </w:p>
    <w:p w:rsidR="00A80C9A" w:rsidRDefault="00A80C9A" w:rsidP="000D31B1"/>
    <w:tbl>
      <w:tblPr>
        <w:tblStyle w:val="TableGrid"/>
        <w:tblW w:w="5000" w:type="pct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62"/>
        <w:gridCol w:w="7754"/>
      </w:tblGrid>
      <w:tr w:rsidR="00931039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80C9A" w:rsidRPr="00B93380" w:rsidRDefault="00A80C9A" w:rsidP="005F53DE">
            <w:pPr>
              <w:pStyle w:val="TH"/>
            </w:pPr>
            <w:r w:rsidRPr="00B93380">
              <w:rPr>
                <w:cs/>
                <w:lang w:bidi="th-TH"/>
              </w:rPr>
              <w:t>ระบบ</w:t>
            </w:r>
          </w:p>
        </w:tc>
        <w:tc>
          <w:tcPr>
            <w:tcW w:w="4300" w:type="pct"/>
            <w:vAlign w:val="center"/>
          </w:tcPr>
          <w:p w:rsidR="00A80C9A" w:rsidRPr="00B93380" w:rsidRDefault="00A80C9A" w:rsidP="005F53DE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 xml:space="preserve">04 </w:t>
            </w:r>
            <w:r>
              <w:rPr>
                <w:rFonts w:hint="cs"/>
                <w:cs/>
              </w:rPr>
              <w:t>การทดสอบ</w:t>
            </w:r>
            <w:r w:rsidRPr="00267319">
              <w:rPr>
                <w:cs/>
              </w:rPr>
              <w:t>ระบบบริหารการนำเข้าข้าวตามพันธกรณีตามความตกลงระหว่างประเทศ</w:t>
            </w:r>
          </w:p>
        </w:tc>
      </w:tr>
      <w:tr w:rsidR="00931039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80C9A" w:rsidRPr="00B93380" w:rsidRDefault="00A80C9A" w:rsidP="005F53DE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4300" w:type="pct"/>
            <w:vAlign w:val="center"/>
          </w:tcPr>
          <w:p w:rsidR="00A80C9A" w:rsidRPr="000D31B1" w:rsidRDefault="00A80C9A" w:rsidP="005F53DE">
            <w:pPr>
              <w:pStyle w:val="TH"/>
              <w:rPr>
                <w:rtl/>
                <w:cs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04</w:t>
            </w:r>
            <w:r>
              <w:rPr>
                <w:cs/>
                <w:lang w:bidi="th-TH"/>
              </w:rPr>
              <w:t>-</w:t>
            </w:r>
            <w:r>
              <w:t xml:space="preserve">01 </w:t>
            </w:r>
            <w:r>
              <w:rPr>
                <w:rFonts w:hint="cs"/>
                <w:cs/>
                <w:lang w:bidi="th-TH"/>
              </w:rPr>
              <w:t>จัดการข้อมูลการนำเข้าข้าว</w:t>
            </w:r>
          </w:p>
        </w:tc>
      </w:tr>
      <w:tr w:rsidR="00931039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80C9A" w:rsidRPr="00B93380" w:rsidRDefault="00A80C9A" w:rsidP="005F53DE">
            <w:pPr>
              <w:pStyle w:val="TH"/>
              <w:rPr>
                <w:rtl/>
                <w:cs/>
              </w:rPr>
            </w:pPr>
            <w:proofErr w:type="spellStart"/>
            <w:r w:rsidRPr="00B93380">
              <w:rPr>
                <w:cs/>
                <w:lang w:bidi="th-TH"/>
              </w:rPr>
              <w:t>ฟั</w:t>
            </w:r>
            <w:proofErr w:type="spellEnd"/>
            <w:r w:rsidRPr="00B93380">
              <w:rPr>
                <w:cs/>
                <w:lang w:bidi="th-TH"/>
              </w:rPr>
              <w:t>งก</w:t>
            </w:r>
            <w:proofErr w:type="spellStart"/>
            <w:r w:rsidRPr="00B93380">
              <w:rPr>
                <w:cs/>
                <w:lang w:bidi="th-TH"/>
              </w:rPr>
              <w:t>์ชั่น</w:t>
            </w:r>
            <w:proofErr w:type="spellEnd"/>
          </w:p>
        </w:tc>
        <w:tc>
          <w:tcPr>
            <w:tcW w:w="4300" w:type="pct"/>
            <w:vAlign w:val="center"/>
          </w:tcPr>
          <w:p w:rsidR="00A80C9A" w:rsidRPr="00B93380" w:rsidRDefault="00A80C9A" w:rsidP="005F53DE">
            <w:pPr>
              <w:pStyle w:val="TH"/>
              <w:rPr>
                <w:rtl/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บันทึกรายงานการนำเข้าข้าว </w:t>
            </w:r>
          </w:p>
        </w:tc>
      </w:tr>
      <w:tr w:rsidR="00931039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80C9A" w:rsidRPr="00A54F29" w:rsidRDefault="00A80C9A" w:rsidP="005F53DE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Pr="00A54F29">
              <w:rPr>
                <w:lang w:bidi="th-TH"/>
              </w:rPr>
              <w:t>1</w:t>
            </w:r>
          </w:p>
        </w:tc>
        <w:tc>
          <w:tcPr>
            <w:tcW w:w="4300" w:type="pct"/>
            <w:vAlign w:val="center"/>
          </w:tcPr>
          <w:p w:rsidR="00A80C9A" w:rsidRPr="00A80C9A" w:rsidRDefault="00A80C9A" w:rsidP="00931039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 “ชนิด</w:t>
            </w:r>
            <w:proofErr w:type="spellStart"/>
            <w:r>
              <w:rPr>
                <w:rFonts w:hint="cs"/>
                <w:cs/>
                <w:lang w:bidi="th-TH"/>
              </w:rPr>
              <w:t>โควต้า</w:t>
            </w:r>
            <w:proofErr w:type="spellEnd"/>
            <w:r>
              <w:rPr>
                <w:rFonts w:hint="cs"/>
                <w:cs/>
                <w:lang w:bidi="th-TH"/>
              </w:rPr>
              <w:t xml:space="preserve">” ตามข้อมูลที่ต้องการ </w:t>
            </w:r>
            <w:r>
              <w:rPr>
                <w:lang w:bidi="th-TH"/>
              </w:rPr>
              <w:t xml:space="preserve">&gt; </w:t>
            </w:r>
            <w:r>
              <w:rPr>
                <w:rFonts w:hint="cs"/>
                <w:cs/>
                <w:lang w:bidi="th-TH"/>
              </w:rPr>
              <w:t>คลิกปุ่ม “ค้นหา”</w:t>
            </w:r>
          </w:p>
        </w:tc>
      </w:tr>
      <w:tr w:rsidR="00931039" w:rsidRPr="00B93380" w:rsidTr="005F53DE">
        <w:trPr>
          <w:trHeight w:val="227"/>
        </w:trPr>
        <w:tc>
          <w:tcPr>
            <w:tcW w:w="700" w:type="pct"/>
            <w:vAlign w:val="center"/>
          </w:tcPr>
          <w:p w:rsidR="00A80C9A" w:rsidRPr="00A54F29" w:rsidRDefault="00A80C9A" w:rsidP="005F53DE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A80C9A" w:rsidRPr="00A54F29" w:rsidRDefault="00931039" w:rsidP="005F53DE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1734820</wp:posOffset>
                      </wp:positionH>
                      <wp:positionV relativeFrom="paragraph">
                        <wp:posOffset>383540</wp:posOffset>
                      </wp:positionV>
                      <wp:extent cx="1638300" cy="276225"/>
                      <wp:effectExtent l="0" t="0" r="19050" b="28575"/>
                      <wp:wrapNone/>
                      <wp:docPr id="452" name="Rectangle 4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0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169D59" id="Rectangle 452" o:spid="_x0000_s1026" style="position:absolute;margin-left:136.6pt;margin-top:30.2pt;width:129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C98432B" wp14:editId="6176B0FC">
                  <wp:extent cx="4476750" cy="105198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921" cy="106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039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80C9A" w:rsidRPr="00A54F29" w:rsidRDefault="00A80C9A" w:rsidP="005F53DE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Pr="00A54F29">
              <w:rPr>
                <w:lang w:bidi="th-TH"/>
              </w:rPr>
              <w:t>2</w:t>
            </w:r>
          </w:p>
        </w:tc>
        <w:tc>
          <w:tcPr>
            <w:tcW w:w="4300" w:type="pct"/>
            <w:vAlign w:val="center"/>
          </w:tcPr>
          <w:p w:rsidR="00A80C9A" w:rsidRPr="00A54F29" w:rsidRDefault="00A80C9A" w:rsidP="005F53DE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ระบบแสดงข้อมูลตามที่ค้นหา</w:t>
            </w:r>
            <w:r w:rsidR="00222955">
              <w:rPr>
                <w:rFonts w:hint="cs"/>
                <w:cs/>
                <w:lang w:bidi="th-TH"/>
              </w:rPr>
              <w:t xml:space="preserve"> </w:t>
            </w:r>
            <w:r w:rsidR="00222955">
              <w:rPr>
                <w:lang w:bidi="th-TH"/>
              </w:rPr>
              <w:t xml:space="preserve">&gt; </w:t>
            </w:r>
            <w:r w:rsidR="00222955">
              <w:rPr>
                <w:rFonts w:hint="cs"/>
                <w:cs/>
                <w:lang w:bidi="th-TH"/>
              </w:rPr>
              <w:t>เลือกรายการที่ต้องการ</w:t>
            </w:r>
          </w:p>
        </w:tc>
      </w:tr>
      <w:tr w:rsidR="00931039" w:rsidRPr="00B93380" w:rsidTr="005F53DE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A80C9A" w:rsidRPr="00A54F29" w:rsidRDefault="00A80C9A" w:rsidP="005F53DE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A80C9A" w:rsidRPr="00A54F29" w:rsidRDefault="00222955" w:rsidP="005F53DE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84E0BA5" wp14:editId="4521ABA8">
                      <wp:simplePos x="0" y="0"/>
                      <wp:positionH relativeFrom="column">
                        <wp:posOffset>294005</wp:posOffset>
                      </wp:positionH>
                      <wp:positionV relativeFrom="paragraph">
                        <wp:posOffset>807720</wp:posOffset>
                      </wp:positionV>
                      <wp:extent cx="4191000" cy="189865"/>
                      <wp:effectExtent l="0" t="0" r="19050" b="19685"/>
                      <wp:wrapNone/>
                      <wp:docPr id="483" name="Rectangle 4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0" cy="18986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EFA96E" id="Rectangle 483" o:spid="_x0000_s1026" style="position:absolute;margin-left:23.15pt;margin-top:63.6pt;width:330pt;height:1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" filled="f" strokecolor="red" strokeweight="1.5pt"/>
                  </w:pict>
                </mc:Fallback>
              </mc:AlternateContent>
            </w:r>
            <w:r w:rsidR="00931039">
              <w:rPr>
                <w:noProof/>
              </w:rPr>
              <w:drawing>
                <wp:inline distT="0" distB="0" distL="0" distR="0" wp14:anchorId="7D3CE638" wp14:editId="7BCC8B2A">
                  <wp:extent cx="4396337" cy="2007235"/>
                  <wp:effectExtent l="0" t="0" r="444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911" cy="200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039" w:rsidRPr="00B93380" w:rsidTr="006D245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80C9A" w:rsidRPr="00A54F29" w:rsidRDefault="00A80C9A" w:rsidP="00A80C9A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6D245A">
              <w:rPr>
                <w:lang w:bidi="th-TH"/>
              </w:rPr>
              <w:t>3</w:t>
            </w:r>
          </w:p>
        </w:tc>
        <w:tc>
          <w:tcPr>
            <w:tcW w:w="4300" w:type="pct"/>
            <w:vAlign w:val="center"/>
          </w:tcPr>
          <w:p w:rsidR="00A80C9A" w:rsidRPr="00A54F29" w:rsidRDefault="00222955" w:rsidP="00A80C9A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คลิกปุ่ม “รายงาน” </w:t>
            </w:r>
          </w:p>
        </w:tc>
      </w:tr>
      <w:tr w:rsidR="00931039" w:rsidRPr="00B93380" w:rsidTr="00AE5416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A80C9A" w:rsidRPr="00A54F29" w:rsidRDefault="00A80C9A" w:rsidP="00A80C9A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A80C9A" w:rsidRPr="00A54F29" w:rsidRDefault="00222955" w:rsidP="00A80C9A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4EF33D8" wp14:editId="77A4C06E">
                      <wp:simplePos x="0" y="0"/>
                      <wp:positionH relativeFrom="column">
                        <wp:posOffset>4055745</wp:posOffset>
                      </wp:positionH>
                      <wp:positionV relativeFrom="paragraph">
                        <wp:posOffset>835660</wp:posOffset>
                      </wp:positionV>
                      <wp:extent cx="434975" cy="232410"/>
                      <wp:effectExtent l="0" t="0" r="22225" b="15240"/>
                      <wp:wrapNone/>
                      <wp:docPr id="589" name="Rectangle 5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4975" cy="23241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9F3786" id="Rectangle 589" o:spid="_x0000_s1026" style="position:absolute;margin-left:319.35pt;margin-top:65.8pt;width:34.25pt;height:1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" filled="f" strokecolor="red" strokeweight="1.5pt"/>
                  </w:pict>
                </mc:Fallback>
              </mc:AlternateContent>
            </w:r>
            <w:r w:rsidR="00931039">
              <w:rPr>
                <w:noProof/>
              </w:rPr>
              <w:drawing>
                <wp:inline distT="0" distB="0" distL="0" distR="0" wp14:anchorId="6955E267" wp14:editId="74AD9EC3">
                  <wp:extent cx="4188460" cy="2015343"/>
                  <wp:effectExtent l="0" t="0" r="254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14" cy="202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039" w:rsidRPr="00B93380" w:rsidTr="006D245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80C9A" w:rsidRPr="00A54F29" w:rsidRDefault="00A80C9A" w:rsidP="00A80C9A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6D245A">
              <w:rPr>
                <w:lang w:bidi="th-TH"/>
              </w:rPr>
              <w:t>4</w:t>
            </w:r>
          </w:p>
        </w:tc>
        <w:tc>
          <w:tcPr>
            <w:tcW w:w="4300" w:type="pct"/>
            <w:vAlign w:val="center"/>
          </w:tcPr>
          <w:p w:rsidR="00A80C9A" w:rsidRPr="00445C00" w:rsidRDefault="00222955" w:rsidP="00A80C9A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กรอกเลขใบขนสินค้าขาเข้า</w:t>
            </w:r>
            <w:r>
              <w:rPr>
                <w:lang w:bidi="th-TH"/>
              </w:rPr>
              <w:t xml:space="preserve"> &gt;</w:t>
            </w:r>
            <w:r>
              <w:rPr>
                <w:rFonts w:hint="cs"/>
                <w:cs/>
                <w:lang w:bidi="th-TH"/>
              </w:rPr>
              <w:t xml:space="preserve"> คลิกปุ่ม “บันทึก”</w:t>
            </w:r>
          </w:p>
        </w:tc>
      </w:tr>
      <w:tr w:rsidR="00931039" w:rsidRPr="00B93380" w:rsidTr="00A04546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A80C9A" w:rsidRPr="00A54F29" w:rsidRDefault="00A80C9A" w:rsidP="00A80C9A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A80C9A" w:rsidRPr="00A54F29" w:rsidRDefault="00222955" w:rsidP="00A80C9A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4197F2F" wp14:editId="3130F9D4">
                      <wp:simplePos x="0" y="0"/>
                      <wp:positionH relativeFrom="column">
                        <wp:posOffset>1557655</wp:posOffset>
                      </wp:positionH>
                      <wp:positionV relativeFrom="paragraph">
                        <wp:posOffset>1074420</wp:posOffset>
                      </wp:positionV>
                      <wp:extent cx="1824990" cy="459105"/>
                      <wp:effectExtent l="0" t="0" r="22860" b="17145"/>
                      <wp:wrapNone/>
                      <wp:docPr id="663" name="Rectangle 6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4990" cy="45910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D8B3FA" id="Rectangle 663" o:spid="_x0000_s1026" style="position:absolute;margin-left:122.65pt;margin-top:84.6pt;width:143.7pt;height:36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" filled="f" strokecolor="red" strokeweight="1.5pt"/>
                  </w:pict>
                </mc:Fallback>
              </mc:AlternateContent>
            </w:r>
            <w:r w:rsidR="00931039">
              <w:rPr>
                <w:noProof/>
              </w:rPr>
              <w:drawing>
                <wp:inline distT="0" distB="0" distL="0" distR="0" wp14:anchorId="255F487C" wp14:editId="3730549E">
                  <wp:extent cx="4530335" cy="2191385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690" cy="219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039" w:rsidRPr="00B93380" w:rsidTr="006D245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222955" w:rsidRPr="00A54F29" w:rsidRDefault="00222955" w:rsidP="00222955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6D245A">
              <w:rPr>
                <w:lang w:bidi="th-TH"/>
              </w:rPr>
              <w:t>5</w:t>
            </w:r>
          </w:p>
        </w:tc>
        <w:tc>
          <w:tcPr>
            <w:tcW w:w="4300" w:type="pct"/>
            <w:vAlign w:val="center"/>
          </w:tcPr>
          <w:p w:rsidR="00222955" w:rsidRPr="00445C00" w:rsidRDefault="003420BD" w:rsidP="00222955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 “</w:t>
            </w:r>
            <w:r>
              <w:rPr>
                <w:lang w:bidi="th-TH"/>
              </w:rPr>
              <w:t>UPLOAD FILES</w:t>
            </w:r>
            <w:r>
              <w:rPr>
                <w:rFonts w:hint="cs"/>
                <w:cs/>
                <w:lang w:bidi="th-TH"/>
              </w:rPr>
              <w:t>”</w:t>
            </w:r>
          </w:p>
        </w:tc>
      </w:tr>
      <w:tr w:rsidR="00931039" w:rsidRPr="00B93380" w:rsidTr="00303A7D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222955" w:rsidRPr="00A54F29" w:rsidRDefault="00222955" w:rsidP="00222955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222955" w:rsidRPr="00A54F29" w:rsidRDefault="003420BD" w:rsidP="00222955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136FBC5" wp14:editId="55656F89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1698625</wp:posOffset>
                      </wp:positionV>
                      <wp:extent cx="4030345" cy="459105"/>
                      <wp:effectExtent l="0" t="0" r="27305" b="17145"/>
                      <wp:wrapNone/>
                      <wp:docPr id="667" name="Rectangle 6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30345" cy="45910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EEAD64" id="Rectangle 667" o:spid="_x0000_s1026" style="position:absolute;margin-left:48.1pt;margin-top:133.75pt;width:317.35pt;height:36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" filled="f" strokecolor="red" strokeweight="1.5pt"/>
                  </w:pict>
                </mc:Fallback>
              </mc:AlternateContent>
            </w:r>
            <w:r w:rsidR="00931039">
              <w:rPr>
                <w:noProof/>
              </w:rPr>
              <w:drawing>
                <wp:inline distT="0" distB="0" distL="0" distR="0" wp14:anchorId="5D3640F9" wp14:editId="166DDA05">
                  <wp:extent cx="4487933" cy="206248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854" cy="206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C9A" w:rsidRDefault="00A80C9A" w:rsidP="000D31B1"/>
    <w:p w:rsidR="00222955" w:rsidRDefault="00222955" w:rsidP="000D31B1"/>
    <w:p w:rsidR="003420BD" w:rsidRDefault="003420BD">
      <w:r>
        <w:rPr>
          <w:cs/>
        </w:rPr>
        <w:br w:type="page"/>
      </w:r>
    </w:p>
    <w:p w:rsidR="00222955" w:rsidRDefault="003420BD" w:rsidP="003420BD">
      <w:pPr>
        <w:pStyle w:val="Heading4"/>
      </w:pPr>
      <w:r>
        <w:rPr>
          <w:rFonts w:hint="cs"/>
          <w:cs/>
        </w:rPr>
        <w:lastRenderedPageBreak/>
        <w:t>จัดการสถานะการขอหนังสือรับรองการนำเข้าข้าว</w:t>
      </w:r>
    </w:p>
    <w:tbl>
      <w:tblPr>
        <w:tblStyle w:val="TableGrid"/>
        <w:tblW w:w="5000" w:type="pct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62"/>
        <w:gridCol w:w="7754"/>
      </w:tblGrid>
      <w:tr w:rsidR="003420BD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3420BD" w:rsidRPr="00B93380" w:rsidRDefault="003420BD" w:rsidP="005F53DE">
            <w:pPr>
              <w:pStyle w:val="TH"/>
            </w:pPr>
            <w:r w:rsidRPr="00B93380">
              <w:rPr>
                <w:cs/>
                <w:lang w:bidi="th-TH"/>
              </w:rPr>
              <w:t>ระบบ</w:t>
            </w:r>
          </w:p>
        </w:tc>
        <w:tc>
          <w:tcPr>
            <w:tcW w:w="4300" w:type="pct"/>
            <w:vAlign w:val="center"/>
          </w:tcPr>
          <w:p w:rsidR="003420BD" w:rsidRPr="00B93380" w:rsidRDefault="003420BD" w:rsidP="005F53DE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 xml:space="preserve">04 </w:t>
            </w:r>
            <w:r>
              <w:rPr>
                <w:rFonts w:hint="cs"/>
                <w:cs/>
              </w:rPr>
              <w:t>การทดสอบ</w:t>
            </w:r>
            <w:r w:rsidRPr="00267319">
              <w:rPr>
                <w:cs/>
              </w:rPr>
              <w:t>ระบบบริหารการนำเข้าข้าวตามพันธกรณีตามความตกลงระหว่างประเทศ</w:t>
            </w:r>
          </w:p>
        </w:tc>
      </w:tr>
      <w:tr w:rsidR="003420BD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3420BD" w:rsidRPr="00B93380" w:rsidRDefault="003420BD" w:rsidP="005F53DE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4300" w:type="pct"/>
            <w:vAlign w:val="center"/>
          </w:tcPr>
          <w:p w:rsidR="003420BD" w:rsidRPr="000D31B1" w:rsidRDefault="003420BD" w:rsidP="005F53DE">
            <w:pPr>
              <w:pStyle w:val="TH"/>
              <w:rPr>
                <w:cs/>
                <w:lang w:bidi="th-TH"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04</w:t>
            </w:r>
            <w:r>
              <w:rPr>
                <w:cs/>
                <w:lang w:bidi="th-TH"/>
              </w:rPr>
              <w:t>-</w:t>
            </w:r>
            <w:r>
              <w:t xml:space="preserve">02 </w:t>
            </w:r>
            <w:r>
              <w:rPr>
                <w:rFonts w:hint="cs"/>
                <w:cs/>
                <w:lang w:bidi="th-TH"/>
              </w:rPr>
              <w:t>จัดการสถานะการขอหนังสือรับรองการนำเข้าข้าว</w:t>
            </w:r>
          </w:p>
        </w:tc>
      </w:tr>
      <w:tr w:rsidR="003420BD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3420BD" w:rsidRPr="00B93380" w:rsidRDefault="003420BD" w:rsidP="005F53DE">
            <w:pPr>
              <w:pStyle w:val="TH"/>
              <w:rPr>
                <w:rtl/>
                <w:cs/>
              </w:rPr>
            </w:pPr>
            <w:proofErr w:type="spellStart"/>
            <w:r w:rsidRPr="00B93380">
              <w:rPr>
                <w:cs/>
                <w:lang w:bidi="th-TH"/>
              </w:rPr>
              <w:t>ฟั</w:t>
            </w:r>
            <w:proofErr w:type="spellEnd"/>
            <w:r w:rsidRPr="00B93380">
              <w:rPr>
                <w:cs/>
                <w:lang w:bidi="th-TH"/>
              </w:rPr>
              <w:t>งก</w:t>
            </w:r>
            <w:proofErr w:type="spellStart"/>
            <w:r w:rsidRPr="00B93380">
              <w:rPr>
                <w:cs/>
                <w:lang w:bidi="th-TH"/>
              </w:rPr>
              <w:t>์ชั่น</w:t>
            </w:r>
            <w:proofErr w:type="spellEnd"/>
          </w:p>
        </w:tc>
        <w:tc>
          <w:tcPr>
            <w:tcW w:w="4300" w:type="pct"/>
            <w:vAlign w:val="center"/>
          </w:tcPr>
          <w:p w:rsidR="003420BD" w:rsidRPr="00B93380" w:rsidRDefault="00594D04" w:rsidP="005F53DE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บันทึกสถานะการมีสิทธิ</w:t>
            </w:r>
          </w:p>
        </w:tc>
      </w:tr>
      <w:tr w:rsidR="003420BD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3420BD" w:rsidRPr="00A54F29" w:rsidRDefault="003420BD" w:rsidP="005F53DE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Pr="00A54F29">
              <w:rPr>
                <w:lang w:bidi="th-TH"/>
              </w:rPr>
              <w:t>1</w:t>
            </w:r>
          </w:p>
        </w:tc>
        <w:tc>
          <w:tcPr>
            <w:tcW w:w="4300" w:type="pct"/>
            <w:vAlign w:val="center"/>
          </w:tcPr>
          <w:p w:rsidR="003420BD" w:rsidRPr="00594D04" w:rsidRDefault="00594D04" w:rsidP="00931039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เลือก “ชนิดโควตา” </w:t>
            </w:r>
            <w:r>
              <w:rPr>
                <w:lang w:bidi="th-TH"/>
              </w:rPr>
              <w:t xml:space="preserve">&gt; </w:t>
            </w:r>
            <w:r>
              <w:rPr>
                <w:rFonts w:hint="cs"/>
                <w:cs/>
                <w:lang w:bidi="th-TH"/>
              </w:rPr>
              <w:t>คลิกปุ่ม “ค้นหา”</w:t>
            </w:r>
          </w:p>
        </w:tc>
      </w:tr>
      <w:tr w:rsidR="003420BD" w:rsidRPr="00B93380" w:rsidTr="005F53DE">
        <w:trPr>
          <w:trHeight w:val="227"/>
        </w:trPr>
        <w:tc>
          <w:tcPr>
            <w:tcW w:w="700" w:type="pct"/>
            <w:vAlign w:val="center"/>
          </w:tcPr>
          <w:p w:rsidR="003420BD" w:rsidRPr="00A54F29" w:rsidRDefault="003420BD" w:rsidP="005F53DE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3420BD" w:rsidRPr="00A54F29" w:rsidRDefault="0011002E" w:rsidP="005F53DE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DED1B1F" wp14:editId="5C363F7D">
                      <wp:simplePos x="0" y="0"/>
                      <wp:positionH relativeFrom="column">
                        <wp:posOffset>1894205</wp:posOffset>
                      </wp:positionH>
                      <wp:positionV relativeFrom="paragraph">
                        <wp:posOffset>394970</wp:posOffset>
                      </wp:positionV>
                      <wp:extent cx="1362075" cy="266700"/>
                      <wp:effectExtent l="0" t="0" r="28575" b="19050"/>
                      <wp:wrapNone/>
                      <wp:docPr id="672" name="Rectangle 6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2075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BF2E45" id="Rectangle 672" o:spid="_x0000_s1026" style="position:absolute;margin-left:149.15pt;margin-top:31.1pt;width:107.25pt;height:2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" filled="f" strokecolor="red" strokeweight="1pt"/>
                  </w:pict>
                </mc:Fallback>
              </mc:AlternateContent>
            </w:r>
            <w:r w:rsidR="00931039">
              <w:rPr>
                <w:noProof/>
              </w:rPr>
              <w:drawing>
                <wp:inline distT="0" distB="0" distL="0" distR="0" wp14:anchorId="6C05CFB2" wp14:editId="35FDC6C4">
                  <wp:extent cx="4476750" cy="105198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921" cy="106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0BD" w:rsidRPr="00B93380" w:rsidTr="005F53D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3420BD" w:rsidRPr="00A54F29" w:rsidRDefault="003420BD" w:rsidP="005F53DE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Pr="00A54F29">
              <w:rPr>
                <w:lang w:bidi="th-TH"/>
              </w:rPr>
              <w:t>2</w:t>
            </w:r>
          </w:p>
        </w:tc>
        <w:tc>
          <w:tcPr>
            <w:tcW w:w="4300" w:type="pct"/>
            <w:vAlign w:val="center"/>
          </w:tcPr>
          <w:p w:rsidR="003420BD" w:rsidRPr="00A54F29" w:rsidRDefault="0011002E" w:rsidP="005F53DE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ระบบแสดงข้อมูล “สถานะการรายงาน”</w:t>
            </w:r>
          </w:p>
        </w:tc>
      </w:tr>
      <w:tr w:rsidR="003420BD" w:rsidRPr="00B93380" w:rsidTr="005F53DE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3420BD" w:rsidRPr="00A54F29" w:rsidRDefault="003420BD" w:rsidP="005F53DE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3420BD" w:rsidRPr="00A54F29" w:rsidRDefault="0011002E" w:rsidP="005F53DE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3982720</wp:posOffset>
                      </wp:positionH>
                      <wp:positionV relativeFrom="paragraph">
                        <wp:posOffset>802640</wp:posOffset>
                      </wp:positionV>
                      <wp:extent cx="457200" cy="390525"/>
                      <wp:effectExtent l="0" t="0" r="19050" b="28575"/>
                      <wp:wrapNone/>
                      <wp:docPr id="671" name="Rectangle 6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390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32A726" id="Rectangle 671" o:spid="_x0000_s1026" style="position:absolute;margin-left:313.6pt;margin-top:63.2pt;width:36pt;height:3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" filled="f" strokecolor="red" strokeweight="1pt"/>
                  </w:pict>
                </mc:Fallback>
              </mc:AlternateContent>
            </w:r>
            <w:r w:rsidR="00931039">
              <w:rPr>
                <w:noProof/>
              </w:rPr>
              <w:drawing>
                <wp:inline distT="0" distB="0" distL="0" distR="0" wp14:anchorId="4EE25DE8" wp14:editId="5D397F05">
                  <wp:extent cx="4476750" cy="1051981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921" cy="106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02E" w:rsidRPr="00B93380" w:rsidTr="0011002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11002E" w:rsidRPr="00A54F29" w:rsidRDefault="0011002E" w:rsidP="0011002E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>
              <w:rPr>
                <w:rFonts w:hint="cs"/>
                <w:cs/>
                <w:lang w:bidi="th-TH"/>
              </w:rPr>
              <w:t>3</w:t>
            </w:r>
          </w:p>
        </w:tc>
        <w:tc>
          <w:tcPr>
            <w:tcW w:w="4300" w:type="pct"/>
            <w:vAlign w:val="center"/>
          </w:tcPr>
          <w:p w:rsidR="0011002E" w:rsidRPr="00A54F29" w:rsidRDefault="0011002E" w:rsidP="0011002E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คลิกเลือกรายการสถานะ “ยังไม่รายงาน”  </w:t>
            </w:r>
          </w:p>
        </w:tc>
      </w:tr>
      <w:tr w:rsidR="0011002E" w:rsidRPr="00B93380" w:rsidTr="007C640A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11002E" w:rsidRPr="00A54F29" w:rsidRDefault="0011002E" w:rsidP="0011002E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11002E" w:rsidRPr="00A54F29" w:rsidRDefault="00931039" w:rsidP="0011002E">
            <w:pPr>
              <w:pStyle w:val="pic"/>
              <w:rPr>
                <w:cs/>
              </w:rPr>
            </w:pPr>
            <w:r>
              <w:rPr>
                <w:noProof/>
              </w:rPr>
              <w:drawing>
                <wp:inline distT="0" distB="0" distL="0" distR="0" wp14:anchorId="0F8167E5" wp14:editId="727B6DB7">
                  <wp:extent cx="4396337" cy="2007235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911" cy="200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02E" w:rsidRPr="00B93380" w:rsidTr="006D245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11002E" w:rsidRPr="00A54F29" w:rsidRDefault="0011002E" w:rsidP="0011002E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6D245A">
              <w:rPr>
                <w:rFonts w:hint="cs"/>
                <w:cs/>
                <w:lang w:bidi="th-TH"/>
              </w:rPr>
              <w:t>4</w:t>
            </w:r>
          </w:p>
        </w:tc>
        <w:tc>
          <w:tcPr>
            <w:tcW w:w="4300" w:type="pct"/>
            <w:vAlign w:val="center"/>
          </w:tcPr>
          <w:p w:rsidR="0011002E" w:rsidRPr="00A54F29" w:rsidRDefault="0011002E" w:rsidP="0011002E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คลิกปุ่ม “รายงาน” </w:t>
            </w:r>
          </w:p>
        </w:tc>
      </w:tr>
      <w:tr w:rsidR="0011002E" w:rsidRPr="00B93380" w:rsidTr="00931EE8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11002E" w:rsidRPr="00A54F29" w:rsidRDefault="0011002E" w:rsidP="0011002E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11002E" w:rsidRPr="00A54F29" w:rsidRDefault="0011002E" w:rsidP="0011002E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CC2857C" wp14:editId="0D87C98E">
                      <wp:simplePos x="0" y="0"/>
                      <wp:positionH relativeFrom="column">
                        <wp:posOffset>4045585</wp:posOffset>
                      </wp:positionH>
                      <wp:positionV relativeFrom="paragraph">
                        <wp:posOffset>866140</wp:posOffset>
                      </wp:positionV>
                      <wp:extent cx="434975" cy="232410"/>
                      <wp:effectExtent l="0" t="0" r="22225" b="15240"/>
                      <wp:wrapNone/>
                      <wp:docPr id="675" name="Rectangle 6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4975" cy="23241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E9B8FF" id="Rectangle 675" o:spid="_x0000_s1026" style="position:absolute;margin-left:318.55pt;margin-top:68.2pt;width:34.25pt;height:18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" filled="f" strokecolor="red" strokeweight="1.5pt"/>
                  </w:pict>
                </mc:Fallback>
              </mc:AlternateContent>
            </w:r>
            <w:r w:rsidR="00046791">
              <w:rPr>
                <w:noProof/>
              </w:rPr>
              <w:drawing>
                <wp:inline distT="0" distB="0" distL="0" distR="0" wp14:anchorId="6E6E8B81" wp14:editId="21EAD02C">
                  <wp:extent cx="4188460" cy="2015343"/>
                  <wp:effectExtent l="0" t="0" r="254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14" cy="202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02E" w:rsidRPr="00B93380" w:rsidTr="006D245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11002E" w:rsidRPr="00A54F29" w:rsidRDefault="0011002E" w:rsidP="0011002E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6D245A">
              <w:rPr>
                <w:rFonts w:hint="cs"/>
                <w:cs/>
                <w:lang w:bidi="th-TH"/>
              </w:rPr>
              <w:t>5</w:t>
            </w:r>
          </w:p>
        </w:tc>
        <w:tc>
          <w:tcPr>
            <w:tcW w:w="4300" w:type="pct"/>
            <w:vAlign w:val="center"/>
          </w:tcPr>
          <w:p w:rsidR="0011002E" w:rsidRPr="00445C00" w:rsidRDefault="0011002E" w:rsidP="0011002E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กรอกเลขใบขนสินค้าขาเข้า</w:t>
            </w:r>
            <w:r>
              <w:rPr>
                <w:lang w:bidi="th-TH"/>
              </w:rPr>
              <w:t xml:space="preserve"> &gt;</w:t>
            </w:r>
            <w:r>
              <w:rPr>
                <w:rFonts w:hint="cs"/>
                <w:cs/>
                <w:lang w:bidi="th-TH"/>
              </w:rPr>
              <w:t xml:space="preserve"> คลิกปุ่ม “บันทึก”</w:t>
            </w:r>
          </w:p>
        </w:tc>
      </w:tr>
      <w:tr w:rsidR="0011002E" w:rsidRPr="00B93380" w:rsidTr="00ED7D16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11002E" w:rsidRPr="00A54F29" w:rsidRDefault="0011002E" w:rsidP="0011002E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11002E" w:rsidRPr="00A54F29" w:rsidRDefault="0011002E" w:rsidP="0011002E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8AFE82F" wp14:editId="0F6B5A19">
                      <wp:simplePos x="0" y="0"/>
                      <wp:positionH relativeFrom="column">
                        <wp:posOffset>1500505</wp:posOffset>
                      </wp:positionH>
                      <wp:positionV relativeFrom="paragraph">
                        <wp:posOffset>1064260</wp:posOffset>
                      </wp:positionV>
                      <wp:extent cx="1824990" cy="459105"/>
                      <wp:effectExtent l="0" t="0" r="22860" b="17145"/>
                      <wp:wrapNone/>
                      <wp:docPr id="676" name="Rectangle 6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4990" cy="45910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781FFF" id="Rectangle 676" o:spid="_x0000_s1026" style="position:absolute;margin-left:118.15pt;margin-top:83.8pt;width:143.7pt;height:36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" filled="f" strokecolor="red" strokeweight="1.5pt"/>
                  </w:pict>
                </mc:Fallback>
              </mc:AlternateContent>
            </w:r>
            <w:r w:rsidR="00046791">
              <w:rPr>
                <w:noProof/>
              </w:rPr>
              <w:drawing>
                <wp:inline distT="0" distB="0" distL="0" distR="0" wp14:anchorId="4E39C747" wp14:editId="199ED8AB">
                  <wp:extent cx="4530335" cy="2191385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690" cy="219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02E" w:rsidRPr="00B93380" w:rsidTr="0011002E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11002E" w:rsidRPr="00A54F29" w:rsidRDefault="0011002E" w:rsidP="0011002E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6D245A">
              <w:rPr>
                <w:rFonts w:hint="cs"/>
                <w:cs/>
                <w:lang w:bidi="th-TH"/>
              </w:rPr>
              <w:t>6</w:t>
            </w:r>
          </w:p>
        </w:tc>
        <w:tc>
          <w:tcPr>
            <w:tcW w:w="4300" w:type="pct"/>
            <w:vAlign w:val="center"/>
          </w:tcPr>
          <w:p w:rsidR="0011002E" w:rsidRPr="00445C00" w:rsidRDefault="0011002E" w:rsidP="0011002E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ระบบแสดงรายการที่ทำการบันทึก “รายงานแล้ว” หมายถึงผู้นำเข้าข้าวมีสิทธิในการขอใบรับรองการนำเข้าข้าวในครั้งต่อไป</w:t>
            </w:r>
          </w:p>
        </w:tc>
      </w:tr>
      <w:tr w:rsidR="0011002E" w:rsidRPr="00B93380" w:rsidTr="00BC0A07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11002E" w:rsidRPr="00A54F29" w:rsidRDefault="0011002E" w:rsidP="0011002E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11002E" w:rsidRPr="00A54F29" w:rsidRDefault="00046791" w:rsidP="0011002E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12E53A7" wp14:editId="494C2447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784225</wp:posOffset>
                      </wp:positionV>
                      <wp:extent cx="4378960" cy="216535"/>
                      <wp:effectExtent l="0" t="0" r="21590" b="12065"/>
                      <wp:wrapNone/>
                      <wp:docPr id="680" name="Rectangle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78960" cy="21653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ECA453" id="Rectangle 680" o:spid="_x0000_s1026" style="position:absolute;margin-left:9.1pt;margin-top:61.75pt;width:344.8pt;height:17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" filled="f" strokecolor="red" strokeweight="1.5pt"/>
                  </w:pict>
                </mc:Fallback>
              </mc:AlternateContent>
            </w:r>
            <w:r w:rsidR="006D245A">
              <w:rPr>
                <w:rFonts w:hint="cs"/>
                <w:noProof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3753485</wp:posOffset>
                  </wp:positionH>
                  <wp:positionV relativeFrom="paragraph">
                    <wp:posOffset>1097280</wp:posOffset>
                  </wp:positionV>
                  <wp:extent cx="506095" cy="104775"/>
                  <wp:effectExtent l="0" t="0" r="8255" b="9525"/>
                  <wp:wrapNone/>
                  <wp:docPr id="682" name="Picture 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1311936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053" t="47069" r="4725" b="48072"/>
                          <a:stretch/>
                        </pic:blipFill>
                        <pic:spPr bwMode="auto">
                          <a:xfrm>
                            <a:off x="0" y="0"/>
                            <a:ext cx="506095" cy="104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0D6631CB" wp14:editId="088FFDF4">
                  <wp:extent cx="4537764" cy="1882775"/>
                  <wp:effectExtent l="0" t="0" r="0" b="317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07" cy="1885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bookmarkEnd w:id="1"/>
    </w:tbl>
    <w:p w:rsidR="00222955" w:rsidRDefault="00222955" w:rsidP="0011002E"/>
    <w:p w:rsidR="00A10321" w:rsidRDefault="00A10321" w:rsidP="0011002E"/>
    <w:p w:rsidR="00A10321" w:rsidRPr="009C0730" w:rsidRDefault="00A10321" w:rsidP="00A10321">
      <w:pPr>
        <w:pStyle w:val="Heading4"/>
      </w:pPr>
      <w:r>
        <w:lastRenderedPageBreak/>
        <w:t>TEST</w:t>
      </w:r>
      <w:r>
        <w:rPr>
          <w:cs/>
        </w:rPr>
        <w:t>-</w:t>
      </w:r>
      <w:r>
        <w:t>04</w:t>
      </w:r>
      <w:r w:rsidRPr="009C0730">
        <w:rPr>
          <w:cs/>
        </w:rPr>
        <w:t>-</w:t>
      </w:r>
      <w:r w:rsidRPr="009C0730">
        <w:t>0</w:t>
      </w:r>
      <w:r>
        <w:t>3</w:t>
      </w:r>
      <w:r w:rsidRPr="009C0730">
        <w:tab/>
      </w:r>
      <w:r>
        <w:rPr>
          <w:rFonts w:hint="cs"/>
          <w:cs/>
        </w:rPr>
        <w:t xml:space="preserve"> สืบค้นข้อมูล</w:t>
      </w:r>
    </w:p>
    <w:p w:rsidR="00A10321" w:rsidRDefault="00A10321" w:rsidP="0011002E"/>
    <w:tbl>
      <w:tblPr>
        <w:tblStyle w:val="TableGrid"/>
        <w:tblW w:w="5000" w:type="pct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62"/>
        <w:gridCol w:w="7754"/>
      </w:tblGrid>
      <w:tr w:rsidR="00F50151" w:rsidRPr="00B93380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10321" w:rsidRPr="00B93380" w:rsidRDefault="00A10321" w:rsidP="00AC6F0A">
            <w:pPr>
              <w:pStyle w:val="TH"/>
            </w:pPr>
            <w:r w:rsidRPr="00B93380">
              <w:rPr>
                <w:cs/>
                <w:lang w:bidi="th-TH"/>
              </w:rPr>
              <w:t>ระบบ</w:t>
            </w:r>
          </w:p>
        </w:tc>
        <w:tc>
          <w:tcPr>
            <w:tcW w:w="4300" w:type="pct"/>
            <w:vAlign w:val="center"/>
          </w:tcPr>
          <w:p w:rsidR="00A10321" w:rsidRPr="00B93380" w:rsidRDefault="00A10321" w:rsidP="00AC6F0A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 xml:space="preserve">04 </w:t>
            </w:r>
            <w:r>
              <w:rPr>
                <w:rFonts w:hint="cs"/>
                <w:cs/>
              </w:rPr>
              <w:t>การทดสอบ</w:t>
            </w:r>
            <w:r w:rsidRPr="00267319">
              <w:rPr>
                <w:cs/>
              </w:rPr>
              <w:t>ระบบบริหารการนำเข้าข้าวตามพันธกรณีตามความตกลงระหว่างประเทศ</w:t>
            </w:r>
          </w:p>
        </w:tc>
      </w:tr>
      <w:tr w:rsidR="00F50151" w:rsidRPr="000D31B1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10321" w:rsidRPr="00B93380" w:rsidRDefault="00A10321" w:rsidP="00AC6F0A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4300" w:type="pct"/>
            <w:vAlign w:val="center"/>
          </w:tcPr>
          <w:p w:rsidR="00A10321" w:rsidRPr="000D31B1" w:rsidRDefault="00A10321" w:rsidP="00A10321">
            <w:pPr>
              <w:pStyle w:val="TH"/>
              <w:rPr>
                <w:rtl/>
                <w:cs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04</w:t>
            </w:r>
            <w:r>
              <w:rPr>
                <w:cs/>
                <w:lang w:bidi="th-TH"/>
              </w:rPr>
              <w:t>-</w:t>
            </w:r>
            <w:r>
              <w:t xml:space="preserve">03 </w:t>
            </w:r>
            <w:r>
              <w:rPr>
                <w:rFonts w:hint="cs"/>
                <w:cs/>
                <w:lang w:bidi="th-TH"/>
              </w:rPr>
              <w:t>สืบค้นข้อมูล</w:t>
            </w:r>
          </w:p>
        </w:tc>
      </w:tr>
      <w:tr w:rsidR="00F50151" w:rsidRPr="00B93380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10321" w:rsidRPr="00B93380" w:rsidRDefault="00A10321" w:rsidP="00AC6F0A">
            <w:pPr>
              <w:pStyle w:val="TH"/>
              <w:rPr>
                <w:rtl/>
                <w:cs/>
              </w:rPr>
            </w:pPr>
            <w:proofErr w:type="spellStart"/>
            <w:r w:rsidRPr="00B93380">
              <w:rPr>
                <w:cs/>
                <w:lang w:bidi="th-TH"/>
              </w:rPr>
              <w:t>ฟั</w:t>
            </w:r>
            <w:proofErr w:type="spellEnd"/>
            <w:r w:rsidRPr="00B93380">
              <w:rPr>
                <w:cs/>
                <w:lang w:bidi="th-TH"/>
              </w:rPr>
              <w:t>งก</w:t>
            </w:r>
            <w:proofErr w:type="spellStart"/>
            <w:r w:rsidRPr="00B93380">
              <w:rPr>
                <w:cs/>
                <w:lang w:bidi="th-TH"/>
              </w:rPr>
              <w:t>์ชั่น</w:t>
            </w:r>
            <w:proofErr w:type="spellEnd"/>
          </w:p>
        </w:tc>
        <w:tc>
          <w:tcPr>
            <w:tcW w:w="4300" w:type="pct"/>
            <w:vAlign w:val="center"/>
          </w:tcPr>
          <w:p w:rsidR="00A10321" w:rsidRPr="00A10321" w:rsidRDefault="00A10321" w:rsidP="00AC6F0A">
            <w:pPr>
              <w:pStyle w:val="TH"/>
              <w:rPr>
                <w:rtl/>
                <w:cs/>
                <w:lang w:val="en-GB" w:bidi="th-TH"/>
              </w:rPr>
            </w:pPr>
            <w:r>
              <w:rPr>
                <w:rFonts w:hint="cs"/>
                <w:cs/>
                <w:lang w:bidi="th-TH"/>
              </w:rPr>
              <w:t>สืบค้นข้อมูลการนำเข้าข้าว</w:t>
            </w:r>
          </w:p>
        </w:tc>
      </w:tr>
      <w:tr w:rsidR="00F50151" w:rsidRPr="00A54F29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10321" w:rsidRPr="00A54F29" w:rsidRDefault="00A10321" w:rsidP="00AC6F0A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Pr="00A54F29">
              <w:rPr>
                <w:lang w:bidi="th-TH"/>
              </w:rPr>
              <w:t>1</w:t>
            </w:r>
          </w:p>
        </w:tc>
        <w:tc>
          <w:tcPr>
            <w:tcW w:w="4300" w:type="pct"/>
            <w:vAlign w:val="center"/>
          </w:tcPr>
          <w:p w:rsidR="00A10321" w:rsidRPr="00A54F29" w:rsidRDefault="00A10321" w:rsidP="00AC6F0A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คลิกเลือกเมนู</w:t>
            </w:r>
            <w:r w:rsidR="00F50151">
              <w:rPr>
                <w:rFonts w:hint="cs"/>
                <w:cs/>
                <w:lang w:bidi="th-TH"/>
              </w:rPr>
              <w:t>ด้านซ้ายบน</w:t>
            </w:r>
          </w:p>
        </w:tc>
      </w:tr>
      <w:tr w:rsidR="00F50151" w:rsidRPr="00A54F29" w:rsidTr="00AC6F0A">
        <w:trPr>
          <w:trHeight w:val="227"/>
        </w:trPr>
        <w:tc>
          <w:tcPr>
            <w:tcW w:w="700" w:type="pct"/>
            <w:vAlign w:val="center"/>
          </w:tcPr>
          <w:p w:rsidR="00A10321" w:rsidRPr="00A54F29" w:rsidRDefault="00A10321" w:rsidP="00AC6F0A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F50151" w:rsidRDefault="00F50151" w:rsidP="00AC6F0A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08F7753" wp14:editId="1AE1684C">
                      <wp:simplePos x="0" y="0"/>
                      <wp:positionH relativeFrom="column">
                        <wp:posOffset>399415</wp:posOffset>
                      </wp:positionH>
                      <wp:positionV relativeFrom="paragraph">
                        <wp:posOffset>464820</wp:posOffset>
                      </wp:positionV>
                      <wp:extent cx="361950" cy="447675"/>
                      <wp:effectExtent l="0" t="0" r="19050" b="28575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4476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7FD8EE" id="Rectangle 2" o:spid="_x0000_s1026" style="position:absolute;margin-left:31.45pt;margin-top:36.6pt;width:28.5pt;height:35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" filled="f" strokecolor="red" strokeweight="1.5pt"/>
                  </w:pict>
                </mc:Fallback>
              </mc:AlternateContent>
            </w:r>
            <w:r w:rsidR="00A10321">
              <w:rPr>
                <w:noProof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424180</wp:posOffset>
                  </wp:positionH>
                  <wp:positionV relativeFrom="paragraph">
                    <wp:posOffset>483870</wp:posOffset>
                  </wp:positionV>
                  <wp:extent cx="3663950" cy="2228850"/>
                  <wp:effectExtent l="0" t="0" r="0" b="0"/>
                  <wp:wrapTight wrapText="bothSides">
                    <wp:wrapPolygon edited="0">
                      <wp:start x="0" y="0"/>
                      <wp:lineTo x="0" y="21415"/>
                      <wp:lineTo x="21450" y="21415"/>
                      <wp:lineTo x="21450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95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50151" w:rsidRPr="00F50151" w:rsidRDefault="00F50151" w:rsidP="00F50151">
            <w:pPr>
              <w:rPr>
                <w:cs/>
              </w:rPr>
            </w:pPr>
          </w:p>
          <w:p w:rsidR="00F50151" w:rsidRPr="00F50151" w:rsidRDefault="00F50151" w:rsidP="00F50151">
            <w:pPr>
              <w:rPr>
                <w:cs/>
              </w:rPr>
            </w:pPr>
          </w:p>
          <w:p w:rsidR="00F50151" w:rsidRPr="00F50151" w:rsidRDefault="00F50151" w:rsidP="00F50151">
            <w:pPr>
              <w:rPr>
                <w:cs/>
              </w:rPr>
            </w:pPr>
          </w:p>
          <w:p w:rsidR="00F50151" w:rsidRPr="00F50151" w:rsidRDefault="00F50151" w:rsidP="00F50151">
            <w:pPr>
              <w:rPr>
                <w:cs/>
              </w:rPr>
            </w:pPr>
          </w:p>
          <w:p w:rsidR="00F50151" w:rsidRPr="00F50151" w:rsidRDefault="00F50151" w:rsidP="00F50151">
            <w:pPr>
              <w:rPr>
                <w:cs/>
              </w:rPr>
            </w:pPr>
          </w:p>
          <w:p w:rsidR="00F50151" w:rsidRPr="00F50151" w:rsidRDefault="00F50151" w:rsidP="00F50151">
            <w:pPr>
              <w:rPr>
                <w:cs/>
              </w:rPr>
            </w:pPr>
          </w:p>
          <w:p w:rsidR="00F50151" w:rsidRPr="00F50151" w:rsidRDefault="00F50151" w:rsidP="00F50151">
            <w:pPr>
              <w:rPr>
                <w:cs/>
              </w:rPr>
            </w:pPr>
          </w:p>
          <w:p w:rsidR="00F50151" w:rsidRPr="00F50151" w:rsidRDefault="00F50151" w:rsidP="00F50151">
            <w:pPr>
              <w:rPr>
                <w:cs/>
              </w:rPr>
            </w:pPr>
          </w:p>
          <w:p w:rsidR="00F50151" w:rsidRPr="00F50151" w:rsidRDefault="00F50151" w:rsidP="00F50151">
            <w:pPr>
              <w:rPr>
                <w:cs/>
              </w:rPr>
            </w:pPr>
          </w:p>
          <w:p w:rsidR="00F50151" w:rsidRPr="00F50151" w:rsidRDefault="00F50151" w:rsidP="00F50151">
            <w:pPr>
              <w:rPr>
                <w:cs/>
              </w:rPr>
            </w:pPr>
          </w:p>
          <w:p w:rsidR="00F50151" w:rsidRDefault="00F50151" w:rsidP="00F50151"/>
          <w:p w:rsidR="00A10321" w:rsidRPr="00F50151" w:rsidRDefault="00A10321" w:rsidP="00F50151">
            <w:pPr>
              <w:rPr>
                <w:cs/>
              </w:rPr>
            </w:pPr>
          </w:p>
        </w:tc>
      </w:tr>
      <w:tr w:rsidR="00F50151" w:rsidRPr="00A54F29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10321" w:rsidRPr="00A54F29" w:rsidRDefault="00A10321" w:rsidP="00AC6F0A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Pr="00A54F29">
              <w:rPr>
                <w:lang w:bidi="th-TH"/>
              </w:rPr>
              <w:t>2</w:t>
            </w:r>
          </w:p>
        </w:tc>
        <w:tc>
          <w:tcPr>
            <w:tcW w:w="4300" w:type="pct"/>
            <w:vAlign w:val="center"/>
          </w:tcPr>
          <w:p w:rsidR="00A10321" w:rsidRPr="00F50151" w:rsidRDefault="00F50151" w:rsidP="00AC6F0A">
            <w:pPr>
              <w:pStyle w:val="TH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คลิกเลือกรายการ</w:t>
            </w:r>
            <w:r>
              <w:rPr>
                <w:cs/>
                <w:lang w:bidi="th-TH"/>
              </w:rPr>
              <w:t xml:space="preserve"> “</w:t>
            </w:r>
            <w:r>
              <w:rPr>
                <w:rFonts w:hint="cs"/>
                <w:cs/>
                <w:lang w:bidi="th-TH"/>
              </w:rPr>
              <w:t>รายงานสถิติ</w:t>
            </w:r>
            <w:r>
              <w:rPr>
                <w:cs/>
                <w:lang w:bidi="th-TH"/>
              </w:rPr>
              <w:t>”</w:t>
            </w:r>
          </w:p>
        </w:tc>
      </w:tr>
      <w:tr w:rsidR="00F50151" w:rsidRPr="00A54F29" w:rsidTr="00F50151">
        <w:trPr>
          <w:trHeight w:val="4409"/>
        </w:trPr>
        <w:tc>
          <w:tcPr>
            <w:tcW w:w="700" w:type="pct"/>
            <w:shd w:val="clear" w:color="auto" w:fill="auto"/>
            <w:vAlign w:val="center"/>
          </w:tcPr>
          <w:p w:rsidR="00A10321" w:rsidRPr="00A54F29" w:rsidRDefault="00A10321" w:rsidP="00AC6F0A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9144F9" w:rsidRDefault="009144F9" w:rsidP="00AC6F0A">
            <w:pPr>
              <w:pStyle w:val="pic"/>
            </w:pPr>
          </w:p>
          <w:p w:rsidR="00A10321" w:rsidRPr="00A54F29" w:rsidRDefault="00F50151" w:rsidP="00AC6F0A">
            <w:pPr>
              <w:pStyle w:val="pic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7829796" wp14:editId="57FE1D7F">
                      <wp:simplePos x="0" y="0"/>
                      <wp:positionH relativeFrom="column">
                        <wp:posOffset>1094740</wp:posOffset>
                      </wp:positionH>
                      <wp:positionV relativeFrom="paragraph">
                        <wp:posOffset>592455</wp:posOffset>
                      </wp:positionV>
                      <wp:extent cx="2000250" cy="228600"/>
                      <wp:effectExtent l="0" t="0" r="19050" b="1905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99987E" id="Rectangle 5" o:spid="_x0000_s1026" style="position:absolute;margin-left:86.2pt;margin-top:46.65pt;width:157.5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C139BE5" wp14:editId="3A8C5C92">
                  <wp:extent cx="2586356" cy="2228400"/>
                  <wp:effectExtent l="0" t="0" r="4445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356" cy="22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572" w:rsidRPr="00A54F29" w:rsidTr="009144F9">
        <w:trPr>
          <w:trHeight w:val="488"/>
        </w:trPr>
        <w:tc>
          <w:tcPr>
            <w:tcW w:w="700" w:type="pct"/>
            <w:shd w:val="clear" w:color="auto" w:fill="D9D9D9" w:themeFill="background1" w:themeFillShade="D9"/>
            <w:vAlign w:val="center"/>
          </w:tcPr>
          <w:p w:rsidR="00F50151" w:rsidRPr="00A54F29" w:rsidRDefault="00F50151" w:rsidP="009144F9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lastRenderedPageBreak/>
              <w:t xml:space="preserve">ขั้นตอนที่ </w:t>
            </w:r>
            <w:r>
              <w:rPr>
                <w:lang w:bidi="th-TH"/>
              </w:rPr>
              <w:t>3</w:t>
            </w:r>
          </w:p>
        </w:tc>
        <w:tc>
          <w:tcPr>
            <w:tcW w:w="4300" w:type="pct"/>
            <w:vAlign w:val="center"/>
          </w:tcPr>
          <w:p w:rsidR="00F50151" w:rsidRDefault="00F50151" w:rsidP="00AA38F0">
            <w:pPr>
              <w:pStyle w:val="pic"/>
              <w:spacing w:before="0" w:after="0"/>
              <w:jc w:val="left"/>
              <w:rPr>
                <w:noProof/>
                <w:cs/>
              </w:rPr>
            </w:pPr>
            <w:r w:rsidRPr="00F50151">
              <w:rPr>
                <w:noProof/>
                <w:cs/>
              </w:rPr>
              <w:t>ปรากฏ</w:t>
            </w:r>
            <w:r>
              <w:rPr>
                <w:rFonts w:hint="cs"/>
                <w:noProof/>
                <w:cs/>
              </w:rPr>
              <w:t>หน้าสืบค้นข้อมูล</w:t>
            </w:r>
            <w:r w:rsidR="00AA38F0">
              <w:rPr>
                <w:rFonts w:hint="cs"/>
                <w:noProof/>
                <w:cs/>
              </w:rPr>
              <w:t>และรายงาน</w:t>
            </w:r>
          </w:p>
        </w:tc>
      </w:tr>
      <w:tr w:rsidR="00AB2572" w:rsidRPr="00A54F29" w:rsidTr="00AC6F0A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F50151" w:rsidRPr="00A54F29" w:rsidRDefault="00F50151" w:rsidP="00F50151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AB2572" w:rsidRDefault="00AB2572" w:rsidP="00F50151">
            <w:pPr>
              <w:pStyle w:val="pic"/>
              <w:rPr>
                <w:noProof/>
              </w:rPr>
            </w:pPr>
          </w:p>
          <w:p w:rsidR="00F50151" w:rsidRDefault="00C173B5" w:rsidP="00F50151">
            <w:pPr>
              <w:pStyle w:val="pic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D3786B" wp14:editId="51217B31">
                  <wp:extent cx="4300266" cy="2089150"/>
                  <wp:effectExtent l="0" t="0" r="508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244" cy="209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572" w:rsidRDefault="00AB2572" w:rsidP="00F50151">
            <w:pPr>
              <w:pStyle w:val="pic"/>
              <w:rPr>
                <w:noProof/>
              </w:rPr>
            </w:pPr>
          </w:p>
        </w:tc>
      </w:tr>
      <w:tr w:rsidR="00F50151" w:rsidRPr="00A54F29" w:rsidTr="009144F9">
        <w:trPr>
          <w:trHeight w:val="227"/>
        </w:trPr>
        <w:tc>
          <w:tcPr>
            <w:tcW w:w="700" w:type="pct"/>
            <w:shd w:val="clear" w:color="auto" w:fill="D9D9D9" w:themeFill="background1" w:themeFillShade="D9"/>
            <w:vAlign w:val="center"/>
          </w:tcPr>
          <w:p w:rsidR="00F50151" w:rsidRPr="00A54F29" w:rsidRDefault="00F50151" w:rsidP="009144F9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>
              <w:rPr>
                <w:lang w:bidi="th-TH"/>
              </w:rPr>
              <w:t>4</w:t>
            </w:r>
          </w:p>
        </w:tc>
        <w:tc>
          <w:tcPr>
            <w:tcW w:w="4300" w:type="pct"/>
            <w:vAlign w:val="center"/>
          </w:tcPr>
          <w:p w:rsidR="00F50151" w:rsidRDefault="00F50151" w:rsidP="009144F9">
            <w:pPr>
              <w:pStyle w:val="pic"/>
              <w:spacing w:before="0" w:after="0"/>
              <w:jc w:val="left"/>
              <w:rPr>
                <w:noProof/>
              </w:rPr>
            </w:pPr>
            <w:r>
              <w:rPr>
                <w:rFonts w:hint="cs"/>
                <w:cs/>
              </w:rPr>
              <w:t xml:space="preserve">เลือก “ปี” เลือก “ชนิดโควตา” เลือก “งวด” </w:t>
            </w:r>
            <w:r>
              <w:t xml:space="preserve">&gt; </w:t>
            </w:r>
            <w:r>
              <w:rPr>
                <w:rFonts w:hint="cs"/>
                <w:cs/>
              </w:rPr>
              <w:t>คลิกปุ่ม “ค้นหา”</w:t>
            </w:r>
          </w:p>
        </w:tc>
      </w:tr>
      <w:tr w:rsidR="00F50151" w:rsidRPr="00A54F29" w:rsidTr="00AC6F0A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F50151" w:rsidRPr="00A54F29" w:rsidRDefault="00F50151" w:rsidP="00F50151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AB2572" w:rsidRDefault="00AB2572" w:rsidP="00F50151">
            <w:pPr>
              <w:pStyle w:val="pic"/>
              <w:rPr>
                <w:noProof/>
              </w:rPr>
            </w:pPr>
          </w:p>
          <w:p w:rsidR="00F50151" w:rsidRDefault="00F50151" w:rsidP="00F50151">
            <w:pPr>
              <w:pStyle w:val="pic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75B759C" wp14:editId="0ABBD7B0">
                      <wp:simplePos x="0" y="0"/>
                      <wp:positionH relativeFrom="column">
                        <wp:posOffset>923290</wp:posOffset>
                      </wp:positionH>
                      <wp:positionV relativeFrom="paragraph">
                        <wp:posOffset>381000</wp:posOffset>
                      </wp:positionV>
                      <wp:extent cx="3409950" cy="304800"/>
                      <wp:effectExtent l="0" t="0" r="19050" b="1905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0995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81E343" id="Rectangle 15" o:spid="_x0000_s1026" style="position:absolute;margin-left:72.7pt;margin-top:30pt;width:268.5pt;height:2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349533" cy="10763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4478" b="62111"/>
                          <a:stretch/>
                        </pic:blipFill>
                        <pic:spPr bwMode="auto">
                          <a:xfrm>
                            <a:off x="0" y="0"/>
                            <a:ext cx="4357830" cy="1078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B2572" w:rsidRDefault="00AB2572" w:rsidP="00F50151">
            <w:pPr>
              <w:pStyle w:val="pic"/>
              <w:rPr>
                <w:noProof/>
              </w:rPr>
            </w:pPr>
          </w:p>
          <w:p w:rsidR="00AB2572" w:rsidRDefault="00AB2572" w:rsidP="00F50151">
            <w:pPr>
              <w:pStyle w:val="pic"/>
              <w:rPr>
                <w:noProof/>
              </w:rPr>
            </w:pPr>
          </w:p>
          <w:p w:rsidR="00AB2572" w:rsidRDefault="00AB2572" w:rsidP="00F50151">
            <w:pPr>
              <w:pStyle w:val="pic"/>
              <w:rPr>
                <w:noProof/>
              </w:rPr>
            </w:pPr>
          </w:p>
          <w:p w:rsidR="00AB2572" w:rsidRDefault="00AB2572" w:rsidP="00F50151">
            <w:pPr>
              <w:pStyle w:val="pic"/>
              <w:rPr>
                <w:noProof/>
              </w:rPr>
            </w:pPr>
          </w:p>
          <w:p w:rsidR="00AB2572" w:rsidRDefault="00AB2572" w:rsidP="00F50151">
            <w:pPr>
              <w:pStyle w:val="pic"/>
              <w:rPr>
                <w:noProof/>
              </w:rPr>
            </w:pPr>
          </w:p>
          <w:p w:rsidR="00AB2572" w:rsidRDefault="00AB2572" w:rsidP="00F50151">
            <w:pPr>
              <w:pStyle w:val="pic"/>
              <w:rPr>
                <w:noProof/>
              </w:rPr>
            </w:pPr>
          </w:p>
          <w:p w:rsidR="009144F9" w:rsidRDefault="009144F9" w:rsidP="00F50151">
            <w:pPr>
              <w:pStyle w:val="pic"/>
              <w:rPr>
                <w:noProof/>
              </w:rPr>
            </w:pPr>
          </w:p>
          <w:p w:rsidR="009144F9" w:rsidRDefault="009144F9" w:rsidP="00F50151">
            <w:pPr>
              <w:pStyle w:val="pic"/>
              <w:rPr>
                <w:noProof/>
              </w:rPr>
            </w:pPr>
          </w:p>
        </w:tc>
      </w:tr>
      <w:tr w:rsidR="00AB2572" w:rsidRPr="00A54F29" w:rsidTr="009144F9">
        <w:trPr>
          <w:trHeight w:val="227"/>
        </w:trPr>
        <w:tc>
          <w:tcPr>
            <w:tcW w:w="700" w:type="pct"/>
            <w:shd w:val="clear" w:color="auto" w:fill="D9D9D9" w:themeFill="background1" w:themeFillShade="D9"/>
            <w:vAlign w:val="center"/>
          </w:tcPr>
          <w:p w:rsidR="00AB2572" w:rsidRPr="00A54F29" w:rsidRDefault="00AB2572" w:rsidP="009144F9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lastRenderedPageBreak/>
              <w:t xml:space="preserve">ขั้นตอนที่ </w:t>
            </w:r>
            <w:r>
              <w:rPr>
                <w:lang w:bidi="th-TH"/>
              </w:rPr>
              <w:t>5</w:t>
            </w:r>
          </w:p>
        </w:tc>
        <w:tc>
          <w:tcPr>
            <w:tcW w:w="4300" w:type="pct"/>
            <w:vAlign w:val="center"/>
          </w:tcPr>
          <w:p w:rsidR="00AB2572" w:rsidRDefault="00AB2572" w:rsidP="009144F9">
            <w:pPr>
              <w:pStyle w:val="pic"/>
              <w:spacing w:before="0" w:after="0"/>
              <w:jc w:val="left"/>
              <w:rPr>
                <w:noProof/>
              </w:rPr>
            </w:pPr>
            <w:r>
              <w:rPr>
                <w:rFonts w:hint="cs"/>
                <w:cs/>
              </w:rPr>
              <w:t>ระบบแสดงข้อมูลตามที่ค้นหา</w:t>
            </w:r>
          </w:p>
        </w:tc>
      </w:tr>
      <w:tr w:rsidR="00AB2572" w:rsidRPr="00A54F29" w:rsidTr="00AC6F0A">
        <w:trPr>
          <w:trHeight w:val="227"/>
        </w:trPr>
        <w:tc>
          <w:tcPr>
            <w:tcW w:w="700" w:type="pct"/>
            <w:shd w:val="clear" w:color="auto" w:fill="auto"/>
            <w:vAlign w:val="center"/>
          </w:tcPr>
          <w:p w:rsidR="00AB2572" w:rsidRPr="00A54F29" w:rsidRDefault="00AB2572" w:rsidP="00AB2572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AB2572" w:rsidRDefault="00AB2572" w:rsidP="00AB2572">
            <w:pPr>
              <w:pStyle w:val="pic"/>
              <w:rPr>
                <w:noProof/>
              </w:rPr>
            </w:pPr>
          </w:p>
          <w:p w:rsidR="00AB2572" w:rsidRDefault="00C173B5" w:rsidP="00AB2572">
            <w:pPr>
              <w:pStyle w:val="pic"/>
              <w:rPr>
                <w:noProof/>
              </w:rPr>
            </w:pPr>
            <w:r>
              <w:object w:dxaOrig="4320" w:dyaOrig="36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272.95pt;height:233.2pt" o:ole="">
                  <v:imagedata r:id="rId24" o:title=""/>
                </v:shape>
                <o:OLEObject Type="Embed" ProgID="PBrush" ShapeID="_x0000_i1028" DrawAspect="Content" ObjectID="_1562047696" r:id="rId25"/>
              </w:object>
            </w:r>
          </w:p>
          <w:p w:rsidR="00AB2572" w:rsidRDefault="00AB2572" w:rsidP="00AB2572">
            <w:pPr>
              <w:pStyle w:val="pic"/>
              <w:rPr>
                <w:noProof/>
              </w:rPr>
            </w:pPr>
          </w:p>
        </w:tc>
      </w:tr>
    </w:tbl>
    <w:p w:rsidR="00A10321" w:rsidRDefault="00A10321" w:rsidP="0011002E"/>
    <w:p w:rsidR="00E9138F" w:rsidRDefault="00E9138F" w:rsidP="0011002E"/>
    <w:p w:rsidR="00E9138F" w:rsidRDefault="00E9138F" w:rsidP="0011002E"/>
    <w:p w:rsidR="00E9138F" w:rsidRDefault="00E9138F" w:rsidP="0011002E"/>
    <w:p w:rsidR="00E9138F" w:rsidRDefault="00E9138F" w:rsidP="0011002E"/>
    <w:p w:rsidR="00E9138F" w:rsidRDefault="00E9138F" w:rsidP="0011002E"/>
    <w:p w:rsidR="00E9138F" w:rsidRDefault="00E9138F" w:rsidP="0011002E"/>
    <w:p w:rsidR="00E9138F" w:rsidRDefault="00E9138F" w:rsidP="0011002E"/>
    <w:p w:rsidR="00E9138F" w:rsidRDefault="00E9138F" w:rsidP="0011002E"/>
    <w:p w:rsidR="00E9138F" w:rsidRDefault="00E9138F" w:rsidP="0011002E"/>
    <w:p w:rsidR="00E9138F" w:rsidRDefault="00E9138F" w:rsidP="0011002E"/>
    <w:p w:rsidR="00E9138F" w:rsidRDefault="00E9138F" w:rsidP="0011002E"/>
    <w:p w:rsidR="00E9138F" w:rsidRDefault="00E9138F" w:rsidP="0011002E"/>
    <w:p w:rsidR="00E9138F" w:rsidRPr="009C0730" w:rsidRDefault="00E9138F" w:rsidP="00E9138F">
      <w:pPr>
        <w:pStyle w:val="Heading4"/>
      </w:pPr>
      <w:r>
        <w:t>TEST</w:t>
      </w:r>
      <w:r>
        <w:rPr>
          <w:cs/>
        </w:rPr>
        <w:t>-</w:t>
      </w:r>
      <w:r>
        <w:t>04</w:t>
      </w:r>
      <w:r w:rsidRPr="009C0730">
        <w:rPr>
          <w:cs/>
        </w:rPr>
        <w:t>-</w:t>
      </w:r>
      <w:r w:rsidRPr="009C0730">
        <w:t>0</w:t>
      </w:r>
      <w:r>
        <w:t>4</w:t>
      </w:r>
      <w:r w:rsidRPr="009C0730">
        <w:tab/>
      </w:r>
      <w:r>
        <w:rPr>
          <w:cs/>
        </w:rPr>
        <w:t xml:space="preserve"> </w:t>
      </w:r>
      <w:r>
        <w:rPr>
          <w:rFonts w:hint="cs"/>
          <w:cs/>
        </w:rPr>
        <w:t>ออกรายงาน</w:t>
      </w:r>
    </w:p>
    <w:tbl>
      <w:tblPr>
        <w:tblStyle w:val="TableGrid"/>
        <w:tblW w:w="5000" w:type="pct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62"/>
        <w:gridCol w:w="7754"/>
      </w:tblGrid>
      <w:tr w:rsidR="00E9138F" w:rsidRPr="00B93380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E9138F" w:rsidRPr="00B93380" w:rsidRDefault="00E9138F" w:rsidP="00AC6F0A">
            <w:pPr>
              <w:pStyle w:val="TH"/>
            </w:pPr>
            <w:r w:rsidRPr="00B93380">
              <w:rPr>
                <w:cs/>
                <w:lang w:bidi="th-TH"/>
              </w:rPr>
              <w:t>ระบบ</w:t>
            </w:r>
          </w:p>
        </w:tc>
        <w:tc>
          <w:tcPr>
            <w:tcW w:w="4300" w:type="pct"/>
            <w:vAlign w:val="center"/>
          </w:tcPr>
          <w:p w:rsidR="00E9138F" w:rsidRPr="00B93380" w:rsidRDefault="00E9138F" w:rsidP="00AC6F0A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 xml:space="preserve">04 </w:t>
            </w:r>
            <w:r>
              <w:rPr>
                <w:rFonts w:hint="cs"/>
                <w:cs/>
              </w:rPr>
              <w:t>การทดสอบ</w:t>
            </w:r>
            <w:r w:rsidRPr="00267319">
              <w:rPr>
                <w:cs/>
              </w:rPr>
              <w:t>ระบบบริหารการนำเข้าข้าวตามพันธกรณีตามความตกลงระหว่างประเทศ</w:t>
            </w:r>
          </w:p>
        </w:tc>
      </w:tr>
      <w:tr w:rsidR="00E9138F" w:rsidRPr="00B93380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E9138F" w:rsidRPr="00B93380" w:rsidRDefault="00E9138F" w:rsidP="00AC6F0A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4300" w:type="pct"/>
            <w:vAlign w:val="center"/>
          </w:tcPr>
          <w:p w:rsidR="00E9138F" w:rsidRPr="000D31B1" w:rsidRDefault="00E9138F" w:rsidP="00E9138F">
            <w:pPr>
              <w:pStyle w:val="TH"/>
              <w:rPr>
                <w:rtl/>
                <w:cs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04</w:t>
            </w:r>
            <w:r>
              <w:rPr>
                <w:cs/>
                <w:lang w:bidi="th-TH"/>
              </w:rPr>
              <w:t>-</w:t>
            </w:r>
            <w:r>
              <w:t xml:space="preserve">04 </w:t>
            </w:r>
            <w:r>
              <w:rPr>
                <w:rFonts w:hint="cs"/>
                <w:cs/>
                <w:lang w:bidi="th-TH"/>
              </w:rPr>
              <w:t>ออกรายงาน</w:t>
            </w:r>
          </w:p>
        </w:tc>
      </w:tr>
      <w:tr w:rsidR="00E9138F" w:rsidRPr="00B93380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E9138F" w:rsidRPr="00B93380" w:rsidRDefault="00E9138F" w:rsidP="00AC6F0A">
            <w:pPr>
              <w:pStyle w:val="TH"/>
              <w:rPr>
                <w:rtl/>
                <w:cs/>
              </w:rPr>
            </w:pPr>
            <w:proofErr w:type="spellStart"/>
            <w:r w:rsidRPr="00B93380">
              <w:rPr>
                <w:cs/>
                <w:lang w:bidi="th-TH"/>
              </w:rPr>
              <w:t>ฟั</w:t>
            </w:r>
            <w:proofErr w:type="spellEnd"/>
            <w:r w:rsidRPr="00B93380">
              <w:rPr>
                <w:cs/>
                <w:lang w:bidi="th-TH"/>
              </w:rPr>
              <w:t>งก</w:t>
            </w:r>
            <w:proofErr w:type="spellStart"/>
            <w:r w:rsidRPr="00B93380">
              <w:rPr>
                <w:cs/>
                <w:lang w:bidi="th-TH"/>
              </w:rPr>
              <w:t>์ชั่น</w:t>
            </w:r>
            <w:proofErr w:type="spellEnd"/>
          </w:p>
        </w:tc>
        <w:tc>
          <w:tcPr>
            <w:tcW w:w="4300" w:type="pct"/>
            <w:vAlign w:val="center"/>
          </w:tcPr>
          <w:p w:rsidR="00E9138F" w:rsidRPr="00AA38F0" w:rsidRDefault="00AA38F0" w:rsidP="003E38BE">
            <w:pPr>
              <w:pStyle w:val="TH"/>
              <w:rPr>
                <w:cs/>
                <w:lang w:val="en-GB" w:bidi="th-TH"/>
              </w:rPr>
            </w:pPr>
            <w:r>
              <w:rPr>
                <w:rFonts w:hint="cs"/>
                <w:cs/>
                <w:lang w:bidi="th-TH"/>
              </w:rPr>
              <w:t>ออกรายงาน</w:t>
            </w:r>
            <w:r w:rsidR="003E38BE" w:rsidRPr="003E38BE">
              <w:rPr>
                <w:cs/>
                <w:lang w:val="en-GB" w:bidi="th-TH"/>
              </w:rPr>
              <w:t>สถิติการนำเข้าข้าวประจำปี</w:t>
            </w:r>
          </w:p>
        </w:tc>
      </w:tr>
      <w:tr w:rsidR="00AA38F0" w:rsidRPr="00B93380" w:rsidTr="00AA38F0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A38F0" w:rsidRPr="00A54F29" w:rsidRDefault="00AA38F0" w:rsidP="00AA38F0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B45D79">
              <w:rPr>
                <w:lang w:bidi="th-TH"/>
              </w:rPr>
              <w:t>1</w:t>
            </w:r>
          </w:p>
        </w:tc>
        <w:tc>
          <w:tcPr>
            <w:tcW w:w="4300" w:type="pct"/>
            <w:vAlign w:val="center"/>
          </w:tcPr>
          <w:p w:rsidR="00AA38F0" w:rsidRPr="00AA38F0" w:rsidRDefault="00AA38F0" w:rsidP="00AA38F0">
            <w:pPr>
              <w:pStyle w:val="pic"/>
              <w:spacing w:before="0" w:after="0"/>
              <w:jc w:val="left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หน้าสืบค้นข้อมูลและรายงาน</w:t>
            </w:r>
          </w:p>
        </w:tc>
      </w:tr>
      <w:tr w:rsidR="00AA38F0" w:rsidRPr="00B93380" w:rsidTr="00AA38F0">
        <w:trPr>
          <w:trHeight w:val="227"/>
        </w:trPr>
        <w:tc>
          <w:tcPr>
            <w:tcW w:w="700" w:type="pct"/>
            <w:shd w:val="clear" w:color="auto" w:fill="auto"/>
          </w:tcPr>
          <w:p w:rsidR="00AA38F0" w:rsidRPr="00A54F29" w:rsidRDefault="00AA38F0" w:rsidP="00AA38F0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AA38F0" w:rsidRDefault="00AA38F0" w:rsidP="00AA38F0">
            <w:pPr>
              <w:pStyle w:val="pic"/>
              <w:spacing w:before="0" w:after="0"/>
              <w:jc w:val="left"/>
              <w:rPr>
                <w:noProof/>
              </w:rPr>
            </w:pPr>
          </w:p>
          <w:p w:rsidR="00AA38F0" w:rsidRDefault="00C173B5" w:rsidP="00AA38F0">
            <w:pPr>
              <w:pStyle w:val="pic"/>
              <w:spacing w:before="0" w:after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92A90C" wp14:editId="416BE1B0">
                  <wp:extent cx="4300266" cy="2089150"/>
                  <wp:effectExtent l="0" t="0" r="508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244" cy="209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38F0" w:rsidRDefault="00AA38F0" w:rsidP="00AA38F0">
            <w:pPr>
              <w:pStyle w:val="pic"/>
              <w:spacing w:before="0" w:after="0"/>
              <w:jc w:val="left"/>
              <w:rPr>
                <w:noProof/>
              </w:rPr>
            </w:pPr>
          </w:p>
          <w:p w:rsidR="00AA38F0" w:rsidRDefault="00AA38F0" w:rsidP="00AA38F0"/>
          <w:p w:rsidR="00AA38F0" w:rsidRPr="00AA38F0" w:rsidRDefault="00AA38F0" w:rsidP="00AA38F0">
            <w:pPr>
              <w:rPr>
                <w:cs/>
              </w:rPr>
            </w:pPr>
          </w:p>
        </w:tc>
      </w:tr>
      <w:tr w:rsidR="00AA38F0" w:rsidRPr="00B93380" w:rsidTr="00AA38F0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AA38F0" w:rsidRPr="00A54F29" w:rsidRDefault="00AA38F0" w:rsidP="00AA38F0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B45D79">
              <w:rPr>
                <w:lang w:bidi="th-TH"/>
              </w:rPr>
              <w:t>2</w:t>
            </w:r>
          </w:p>
        </w:tc>
        <w:tc>
          <w:tcPr>
            <w:tcW w:w="4300" w:type="pct"/>
            <w:vAlign w:val="center"/>
          </w:tcPr>
          <w:p w:rsidR="00AA38F0" w:rsidRPr="00760EF5" w:rsidRDefault="00760EF5" w:rsidP="00760EF5">
            <w:pPr>
              <w:pStyle w:val="pic"/>
              <w:spacing w:before="0" w:after="0"/>
              <w:jc w:val="left"/>
              <w:rPr>
                <w:noProof/>
                <w:cs/>
              </w:rPr>
            </w:pPr>
            <w:r>
              <w:rPr>
                <w:rFonts w:hint="cs"/>
                <w:cs/>
              </w:rPr>
              <w:t>คลิกเลือกรายงาน</w:t>
            </w:r>
            <w:r>
              <w:rPr>
                <w:cs/>
              </w:rPr>
              <w:t xml:space="preserve"> “</w:t>
            </w:r>
            <w:r>
              <w:rPr>
                <w:rFonts w:hint="cs"/>
                <w:cs/>
              </w:rPr>
              <w:t>รายงาน</w:t>
            </w:r>
            <w:r w:rsidRPr="003E38BE">
              <w:rPr>
                <w:cs/>
                <w:lang w:val="en-GB"/>
              </w:rPr>
              <w:t>สถิติการนำเข้าข้าวประจำปี</w:t>
            </w:r>
            <w:r>
              <w:rPr>
                <w:cs/>
              </w:rPr>
              <w:t>”</w:t>
            </w:r>
            <w:r>
              <w:rPr>
                <w:rFonts w:hint="cs"/>
                <w:noProof/>
                <w:cs/>
              </w:rPr>
              <w:t xml:space="preserve"> ทางด้านขวา</w:t>
            </w:r>
          </w:p>
        </w:tc>
      </w:tr>
      <w:tr w:rsidR="00760EF5" w:rsidRPr="00B93380" w:rsidTr="00760EF5">
        <w:trPr>
          <w:trHeight w:val="227"/>
        </w:trPr>
        <w:tc>
          <w:tcPr>
            <w:tcW w:w="700" w:type="pct"/>
            <w:shd w:val="clear" w:color="auto" w:fill="FFFFFF" w:themeFill="background1"/>
          </w:tcPr>
          <w:p w:rsidR="00760EF5" w:rsidRPr="00760EF5" w:rsidRDefault="00760EF5" w:rsidP="00AA38F0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760EF5" w:rsidRDefault="00760EF5" w:rsidP="00760EF5">
            <w:pPr>
              <w:pStyle w:val="pic"/>
              <w:spacing w:before="0" w:after="0"/>
              <w:jc w:val="left"/>
            </w:pPr>
          </w:p>
          <w:p w:rsidR="00760EF5" w:rsidRDefault="00760EF5" w:rsidP="00760EF5">
            <w:pPr>
              <w:pStyle w:val="pic"/>
              <w:spacing w:before="0" w:after="0"/>
              <w:jc w:val="left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>
                      <wp:simplePos x="0" y="0"/>
                      <wp:positionH relativeFrom="column">
                        <wp:posOffset>3622040</wp:posOffset>
                      </wp:positionH>
                      <wp:positionV relativeFrom="paragraph">
                        <wp:posOffset>146050</wp:posOffset>
                      </wp:positionV>
                      <wp:extent cx="628650" cy="561975"/>
                      <wp:effectExtent l="0" t="0" r="19050" b="28575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" cy="5619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2555BA" id="Rectangle 32" o:spid="_x0000_s1026" style="position:absolute;margin-left:285.2pt;margin-top:11.5pt;width:49.5pt;height:4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" filled="f" strokecolor="red" strokeweight="1.5pt"/>
                  </w:pict>
                </mc:Fallback>
              </mc:AlternateContent>
            </w:r>
            <w:r w:rsidR="00C173B5">
              <w:rPr>
                <w:noProof/>
              </w:rPr>
              <w:drawing>
                <wp:inline distT="0" distB="0" distL="0" distR="0" wp14:anchorId="1C92A90C" wp14:editId="416BE1B0">
                  <wp:extent cx="4300266" cy="2089150"/>
                  <wp:effectExtent l="0" t="0" r="508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244" cy="209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0EF5" w:rsidRPr="00760EF5" w:rsidRDefault="00760EF5" w:rsidP="00760EF5">
            <w:pPr>
              <w:rPr>
                <w:cs/>
              </w:rPr>
            </w:pPr>
          </w:p>
          <w:p w:rsidR="00760EF5" w:rsidRPr="00760EF5" w:rsidRDefault="00760EF5" w:rsidP="00760EF5">
            <w:pPr>
              <w:rPr>
                <w:cs/>
              </w:rPr>
            </w:pPr>
          </w:p>
          <w:p w:rsidR="00760EF5" w:rsidRDefault="00760EF5" w:rsidP="00760EF5"/>
          <w:p w:rsidR="00760EF5" w:rsidRPr="00760EF5" w:rsidRDefault="00760EF5" w:rsidP="00760EF5">
            <w:pPr>
              <w:rPr>
                <w:cs/>
              </w:rPr>
            </w:pPr>
          </w:p>
        </w:tc>
      </w:tr>
      <w:tr w:rsidR="00760EF5" w:rsidRPr="00B93380" w:rsidTr="00760EF5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760EF5" w:rsidRPr="00760EF5" w:rsidRDefault="00760EF5" w:rsidP="00AA38F0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lastRenderedPageBreak/>
              <w:t xml:space="preserve">ขั้นตอนที่ </w:t>
            </w:r>
            <w:r w:rsidR="00B45D79">
              <w:rPr>
                <w:lang w:bidi="th-TH"/>
              </w:rPr>
              <w:t>3</w:t>
            </w:r>
          </w:p>
        </w:tc>
        <w:tc>
          <w:tcPr>
            <w:tcW w:w="4300" w:type="pct"/>
            <w:vAlign w:val="center"/>
          </w:tcPr>
          <w:p w:rsidR="00760EF5" w:rsidRDefault="00760EF5" w:rsidP="00760EF5">
            <w:pPr>
              <w:pStyle w:val="pic"/>
              <w:spacing w:before="0" w:after="0"/>
              <w:jc w:val="left"/>
              <w:rPr>
                <w:cs/>
              </w:rPr>
            </w:pPr>
            <w:r>
              <w:rPr>
                <w:rFonts w:hint="cs"/>
                <w:cs/>
              </w:rPr>
              <w:t>เลือกปีที่ต้องการดูรายงาน แล้วคลิก พิมพ์รายงาน</w:t>
            </w:r>
          </w:p>
        </w:tc>
      </w:tr>
      <w:tr w:rsidR="00760EF5" w:rsidRPr="00B93380" w:rsidTr="00760EF5">
        <w:trPr>
          <w:trHeight w:val="227"/>
        </w:trPr>
        <w:tc>
          <w:tcPr>
            <w:tcW w:w="700" w:type="pct"/>
            <w:shd w:val="clear" w:color="auto" w:fill="FFFFFF" w:themeFill="background1"/>
          </w:tcPr>
          <w:p w:rsidR="00760EF5" w:rsidRPr="00760EF5" w:rsidRDefault="00760EF5" w:rsidP="00AA38F0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760EF5" w:rsidRDefault="00760EF5" w:rsidP="00760EF5">
            <w:pPr>
              <w:pStyle w:val="pic"/>
              <w:spacing w:before="0" w:after="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>
                      <wp:simplePos x="0" y="0"/>
                      <wp:positionH relativeFrom="column">
                        <wp:posOffset>1746250</wp:posOffset>
                      </wp:positionH>
                      <wp:positionV relativeFrom="paragraph">
                        <wp:posOffset>616585</wp:posOffset>
                      </wp:positionV>
                      <wp:extent cx="1181100" cy="1009650"/>
                      <wp:effectExtent l="0" t="0" r="19050" b="1905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1009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7EECBB" id="Rectangle 33" o:spid="_x0000_s1026" style="position:absolute;margin-left:137.5pt;margin-top:48.55pt;width:93pt;height:79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" filled="f" strokecolor="red" strokeweight="1.5pt"/>
                  </w:pict>
                </mc:Fallback>
              </mc:AlternateContent>
            </w:r>
            <w:r w:rsidR="00C173B5">
              <w:rPr>
                <w:noProof/>
              </w:rPr>
              <w:drawing>
                <wp:inline distT="0" distB="0" distL="0" distR="0" wp14:anchorId="71D8E5E9" wp14:editId="41D9F1FA">
                  <wp:extent cx="4367855" cy="2133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802" cy="213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EF5" w:rsidRPr="00B93380" w:rsidTr="00BD6264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760EF5" w:rsidRPr="00760EF5" w:rsidRDefault="00760EF5" w:rsidP="00B45D79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B45D79">
              <w:rPr>
                <w:lang w:bidi="th-TH"/>
              </w:rPr>
              <w:t>4</w:t>
            </w:r>
          </w:p>
        </w:tc>
        <w:tc>
          <w:tcPr>
            <w:tcW w:w="4300" w:type="pct"/>
            <w:vAlign w:val="center"/>
          </w:tcPr>
          <w:p w:rsidR="00760EF5" w:rsidRDefault="00760EF5" w:rsidP="00760EF5">
            <w:pPr>
              <w:pStyle w:val="pic"/>
              <w:spacing w:before="0" w:after="0"/>
              <w:jc w:val="left"/>
              <w:rPr>
                <w:noProof/>
                <w:cs/>
              </w:rPr>
            </w:pPr>
            <w:r w:rsidRPr="00F50151">
              <w:rPr>
                <w:noProof/>
                <w:cs/>
              </w:rPr>
              <w:t>ปรากฏ</w:t>
            </w:r>
            <w:r>
              <w:rPr>
                <w:rFonts w:hint="cs"/>
                <w:cs/>
              </w:rPr>
              <w:t>รายงาน</w:t>
            </w:r>
            <w:r w:rsidRPr="003E38BE">
              <w:rPr>
                <w:cs/>
                <w:lang w:val="en-GB"/>
              </w:rPr>
              <w:t>สถิติการนำเข้าข้าวประจำปี</w:t>
            </w:r>
            <w:r>
              <w:rPr>
                <w:rFonts w:hint="cs"/>
                <w:cs/>
                <w:lang w:val="en-GB"/>
              </w:rPr>
              <w:t>ตามปีที่ค้นหา</w:t>
            </w:r>
          </w:p>
        </w:tc>
      </w:tr>
      <w:tr w:rsidR="00760EF5" w:rsidRPr="00B93380" w:rsidTr="00760EF5">
        <w:trPr>
          <w:trHeight w:val="227"/>
        </w:trPr>
        <w:tc>
          <w:tcPr>
            <w:tcW w:w="700" w:type="pct"/>
            <w:shd w:val="clear" w:color="auto" w:fill="FFFFFF" w:themeFill="background1"/>
          </w:tcPr>
          <w:p w:rsidR="00760EF5" w:rsidRPr="00760EF5" w:rsidRDefault="00760EF5" w:rsidP="00AA38F0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760EF5" w:rsidRDefault="006D792B" w:rsidP="00760EF5">
            <w:pPr>
              <w:pStyle w:val="pic"/>
              <w:spacing w:before="0" w:after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3506EB" wp14:editId="62BF9F81">
                  <wp:extent cx="4020511" cy="1902460"/>
                  <wp:effectExtent l="0" t="0" r="0" b="2540"/>
                  <wp:docPr id="465" name="Picture 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105" cy="19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5D79" w:rsidRPr="00F50151" w:rsidRDefault="00B45D79" w:rsidP="00760EF5">
            <w:pPr>
              <w:pStyle w:val="pic"/>
              <w:spacing w:before="0" w:after="0"/>
              <w:jc w:val="left"/>
              <w:rPr>
                <w:noProof/>
                <w:cs/>
              </w:rPr>
            </w:pPr>
          </w:p>
        </w:tc>
      </w:tr>
    </w:tbl>
    <w:p w:rsidR="00E9138F" w:rsidRDefault="00E9138F" w:rsidP="0011002E"/>
    <w:p w:rsidR="00BD6264" w:rsidRDefault="00BD6264" w:rsidP="0011002E"/>
    <w:p w:rsidR="00FB482D" w:rsidRDefault="00FB482D">
      <w:r>
        <w:br w:type="page"/>
      </w:r>
    </w:p>
    <w:tbl>
      <w:tblPr>
        <w:tblStyle w:val="TableGrid"/>
        <w:tblW w:w="5000" w:type="pct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62"/>
        <w:gridCol w:w="7754"/>
      </w:tblGrid>
      <w:tr w:rsidR="00BD6264" w:rsidRPr="00B93380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B93380" w:rsidRDefault="00BD6264" w:rsidP="00AC6F0A">
            <w:pPr>
              <w:pStyle w:val="TH"/>
            </w:pPr>
            <w:bookmarkStart w:id="2" w:name="_GoBack"/>
            <w:bookmarkEnd w:id="2"/>
            <w:r w:rsidRPr="00B93380">
              <w:rPr>
                <w:cs/>
                <w:lang w:bidi="th-TH"/>
              </w:rPr>
              <w:lastRenderedPageBreak/>
              <w:t>ระบบ</w:t>
            </w:r>
          </w:p>
        </w:tc>
        <w:tc>
          <w:tcPr>
            <w:tcW w:w="4300" w:type="pct"/>
            <w:vAlign w:val="center"/>
          </w:tcPr>
          <w:p w:rsidR="00BD6264" w:rsidRPr="00B93380" w:rsidRDefault="00BD6264" w:rsidP="00AC6F0A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 xml:space="preserve">04 </w:t>
            </w:r>
            <w:r>
              <w:rPr>
                <w:rFonts w:hint="cs"/>
                <w:cs/>
              </w:rPr>
              <w:t>การทดสอบ</w:t>
            </w:r>
            <w:r w:rsidRPr="00267319">
              <w:rPr>
                <w:cs/>
              </w:rPr>
              <w:t>ระบบบริหารการนำเข้าข้าวตามพันธกรณีตามความตกลงระหว่างประเทศ</w:t>
            </w:r>
          </w:p>
        </w:tc>
      </w:tr>
      <w:tr w:rsidR="00BD6264" w:rsidRPr="000D31B1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B93380" w:rsidRDefault="00BD6264" w:rsidP="00AC6F0A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4300" w:type="pct"/>
            <w:vAlign w:val="center"/>
          </w:tcPr>
          <w:p w:rsidR="00BD6264" w:rsidRPr="000D31B1" w:rsidRDefault="00BD6264" w:rsidP="00AC6F0A">
            <w:pPr>
              <w:pStyle w:val="TH"/>
              <w:rPr>
                <w:rtl/>
                <w:cs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04</w:t>
            </w:r>
            <w:r>
              <w:rPr>
                <w:cs/>
                <w:lang w:bidi="th-TH"/>
              </w:rPr>
              <w:t>-</w:t>
            </w:r>
            <w:r>
              <w:t xml:space="preserve">04 </w:t>
            </w:r>
            <w:r>
              <w:rPr>
                <w:rFonts w:hint="cs"/>
                <w:cs/>
                <w:lang w:bidi="th-TH"/>
              </w:rPr>
              <w:t>ออกรายงาน</w:t>
            </w:r>
          </w:p>
        </w:tc>
      </w:tr>
      <w:tr w:rsidR="00BD6264" w:rsidRPr="00AA38F0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B93380" w:rsidRDefault="00BD6264" w:rsidP="00AC6F0A">
            <w:pPr>
              <w:pStyle w:val="TH"/>
              <w:rPr>
                <w:rtl/>
                <w:cs/>
              </w:rPr>
            </w:pPr>
            <w:proofErr w:type="spellStart"/>
            <w:r w:rsidRPr="00B93380">
              <w:rPr>
                <w:cs/>
                <w:lang w:bidi="th-TH"/>
              </w:rPr>
              <w:t>ฟั</w:t>
            </w:r>
            <w:proofErr w:type="spellEnd"/>
            <w:r w:rsidRPr="00B93380">
              <w:rPr>
                <w:cs/>
                <w:lang w:bidi="th-TH"/>
              </w:rPr>
              <w:t>งก</w:t>
            </w:r>
            <w:proofErr w:type="spellStart"/>
            <w:r w:rsidRPr="00B93380">
              <w:rPr>
                <w:cs/>
                <w:lang w:bidi="th-TH"/>
              </w:rPr>
              <w:t>์ชั่น</w:t>
            </w:r>
            <w:proofErr w:type="spellEnd"/>
          </w:p>
        </w:tc>
        <w:tc>
          <w:tcPr>
            <w:tcW w:w="4300" w:type="pct"/>
            <w:vAlign w:val="center"/>
          </w:tcPr>
          <w:p w:rsidR="00BD6264" w:rsidRPr="00AA38F0" w:rsidRDefault="00BD6264" w:rsidP="00BD6264">
            <w:pPr>
              <w:pStyle w:val="TH"/>
              <w:rPr>
                <w:cs/>
                <w:lang w:val="en-GB" w:bidi="th-TH"/>
              </w:rPr>
            </w:pPr>
            <w:r>
              <w:rPr>
                <w:rFonts w:hint="cs"/>
                <w:cs/>
                <w:lang w:bidi="th-TH"/>
              </w:rPr>
              <w:t>ออก</w:t>
            </w:r>
            <w:r w:rsidRPr="00BD6264">
              <w:rPr>
                <w:cs/>
                <w:lang w:val="en-GB" w:bidi="th-TH"/>
              </w:rPr>
              <w:t>รายงานสถิติการขอรับรองการนำเข้าข้าวประจำปี</w:t>
            </w:r>
          </w:p>
        </w:tc>
      </w:tr>
      <w:tr w:rsidR="00BD6264" w:rsidRPr="00AA38F0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A54F29" w:rsidRDefault="00BD6264" w:rsidP="00AC6F0A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B45D79">
              <w:rPr>
                <w:lang w:bidi="th-TH"/>
              </w:rPr>
              <w:t>1</w:t>
            </w:r>
          </w:p>
        </w:tc>
        <w:tc>
          <w:tcPr>
            <w:tcW w:w="4300" w:type="pct"/>
            <w:vAlign w:val="center"/>
          </w:tcPr>
          <w:p w:rsidR="00BD6264" w:rsidRPr="00AA38F0" w:rsidRDefault="00BD6264" w:rsidP="00AC6F0A">
            <w:pPr>
              <w:pStyle w:val="pic"/>
              <w:spacing w:before="0" w:after="0"/>
              <w:jc w:val="left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หน้าสืบค้นข้อมูลและรายงาน</w:t>
            </w:r>
          </w:p>
        </w:tc>
      </w:tr>
      <w:tr w:rsidR="00BD6264" w:rsidRPr="00AA38F0" w:rsidTr="00AC6F0A">
        <w:trPr>
          <w:trHeight w:val="227"/>
        </w:trPr>
        <w:tc>
          <w:tcPr>
            <w:tcW w:w="700" w:type="pct"/>
            <w:shd w:val="clear" w:color="auto" w:fill="auto"/>
          </w:tcPr>
          <w:p w:rsidR="00BD6264" w:rsidRPr="00A54F29" w:rsidRDefault="00BD6264" w:rsidP="00AC6F0A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BD6264" w:rsidRDefault="00BD6264" w:rsidP="00AC6F0A">
            <w:pPr>
              <w:pStyle w:val="pic"/>
              <w:spacing w:before="0" w:after="0"/>
              <w:jc w:val="left"/>
              <w:rPr>
                <w:noProof/>
              </w:rPr>
            </w:pPr>
          </w:p>
          <w:p w:rsidR="00BD6264" w:rsidRDefault="00C173B5" w:rsidP="00AC6F0A">
            <w:pPr>
              <w:pStyle w:val="pic"/>
              <w:spacing w:before="0" w:after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D4B08A" wp14:editId="6385AC1F">
                  <wp:extent cx="4300266" cy="2089150"/>
                  <wp:effectExtent l="0" t="0" r="508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244" cy="209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264" w:rsidRDefault="00BD6264" w:rsidP="00AC6F0A">
            <w:pPr>
              <w:pStyle w:val="pic"/>
              <w:spacing w:before="0" w:after="0"/>
              <w:jc w:val="left"/>
              <w:rPr>
                <w:noProof/>
              </w:rPr>
            </w:pPr>
          </w:p>
          <w:p w:rsidR="00BD6264" w:rsidRDefault="00BD6264" w:rsidP="00AC6F0A"/>
          <w:p w:rsidR="00BD6264" w:rsidRPr="00AA38F0" w:rsidRDefault="00BD6264" w:rsidP="00AC6F0A">
            <w:pPr>
              <w:rPr>
                <w:cs/>
              </w:rPr>
            </w:pPr>
          </w:p>
        </w:tc>
      </w:tr>
      <w:tr w:rsidR="00BD6264" w:rsidRPr="00760EF5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A54F29" w:rsidRDefault="00BD6264" w:rsidP="00AC6F0A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B45D79">
              <w:rPr>
                <w:lang w:bidi="th-TH"/>
              </w:rPr>
              <w:t>2</w:t>
            </w:r>
          </w:p>
        </w:tc>
        <w:tc>
          <w:tcPr>
            <w:tcW w:w="4300" w:type="pct"/>
            <w:vAlign w:val="center"/>
          </w:tcPr>
          <w:p w:rsidR="00BD6264" w:rsidRPr="00760EF5" w:rsidRDefault="00BD6264" w:rsidP="00AC6F0A">
            <w:pPr>
              <w:pStyle w:val="pic"/>
              <w:spacing w:before="0" w:after="0"/>
              <w:jc w:val="left"/>
              <w:rPr>
                <w:noProof/>
                <w:cs/>
              </w:rPr>
            </w:pPr>
            <w:r>
              <w:rPr>
                <w:rFonts w:hint="cs"/>
                <w:cs/>
              </w:rPr>
              <w:t>คลิกเลือกรายงาน</w:t>
            </w:r>
            <w:r>
              <w:rPr>
                <w:cs/>
              </w:rPr>
              <w:t xml:space="preserve"> “</w:t>
            </w:r>
            <w:r>
              <w:rPr>
                <w:rFonts w:hint="cs"/>
                <w:cs/>
              </w:rPr>
              <w:t>รายงาน</w:t>
            </w:r>
            <w:r w:rsidRPr="003E38BE">
              <w:rPr>
                <w:cs/>
                <w:lang w:val="en-GB"/>
              </w:rPr>
              <w:t>สถิติการนำเข้าข้าวประจำปี</w:t>
            </w:r>
            <w:r>
              <w:rPr>
                <w:cs/>
              </w:rPr>
              <w:t>”</w:t>
            </w:r>
            <w:r>
              <w:rPr>
                <w:rFonts w:hint="cs"/>
                <w:noProof/>
                <w:cs/>
              </w:rPr>
              <w:t xml:space="preserve"> ทางด้านขวา</w:t>
            </w:r>
          </w:p>
        </w:tc>
      </w:tr>
      <w:tr w:rsidR="00BD6264" w:rsidRPr="00760EF5" w:rsidTr="00AC6F0A">
        <w:trPr>
          <w:trHeight w:val="227"/>
        </w:trPr>
        <w:tc>
          <w:tcPr>
            <w:tcW w:w="700" w:type="pct"/>
            <w:shd w:val="clear" w:color="auto" w:fill="FFFFFF" w:themeFill="background1"/>
          </w:tcPr>
          <w:p w:rsidR="00BD6264" w:rsidRPr="00760EF5" w:rsidRDefault="00BD6264" w:rsidP="00AC6F0A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BD6264" w:rsidRDefault="00BD6264" w:rsidP="00AC6F0A">
            <w:pPr>
              <w:pStyle w:val="pic"/>
              <w:spacing w:before="0" w:after="0"/>
              <w:jc w:val="left"/>
            </w:pPr>
          </w:p>
          <w:p w:rsidR="00BD6264" w:rsidRDefault="00C173B5" w:rsidP="00AC6F0A">
            <w:pPr>
              <w:pStyle w:val="pic"/>
              <w:spacing w:before="0" w:after="0"/>
              <w:jc w:val="left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3144520</wp:posOffset>
                      </wp:positionH>
                      <wp:positionV relativeFrom="paragraph">
                        <wp:posOffset>617220</wp:posOffset>
                      </wp:positionV>
                      <wp:extent cx="676275" cy="542925"/>
                      <wp:effectExtent l="0" t="0" r="28575" b="28575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5429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CDA237" id="Rectangle 43" o:spid="_x0000_s1026" style="position:absolute;margin-left:247.6pt;margin-top:48.6pt;width:53.2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DD4B08A" wp14:editId="6385AC1F">
                  <wp:extent cx="3743325" cy="181857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541" cy="182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264" w:rsidRPr="00760EF5" w:rsidRDefault="00BD6264" w:rsidP="00AC6F0A">
            <w:pPr>
              <w:rPr>
                <w:cs/>
              </w:rPr>
            </w:pPr>
          </w:p>
          <w:p w:rsidR="00BD6264" w:rsidRPr="00760EF5" w:rsidRDefault="00BD6264" w:rsidP="00AC6F0A">
            <w:pPr>
              <w:rPr>
                <w:cs/>
              </w:rPr>
            </w:pPr>
          </w:p>
          <w:p w:rsidR="00BD6264" w:rsidRPr="00760EF5" w:rsidRDefault="00BD6264" w:rsidP="00AC6F0A">
            <w:pPr>
              <w:rPr>
                <w:cs/>
              </w:rPr>
            </w:pPr>
          </w:p>
          <w:p w:rsidR="00BD6264" w:rsidRDefault="00BD6264" w:rsidP="00AC6F0A">
            <w:pPr>
              <w:rPr>
                <w:cs/>
              </w:rPr>
            </w:pPr>
          </w:p>
          <w:p w:rsidR="00BD6264" w:rsidRDefault="00BD6264" w:rsidP="00AC6F0A">
            <w:pPr>
              <w:rPr>
                <w:cs/>
              </w:rPr>
            </w:pPr>
          </w:p>
          <w:p w:rsidR="00BD6264" w:rsidRDefault="00BD6264" w:rsidP="00AC6F0A"/>
          <w:p w:rsidR="00BD6264" w:rsidRPr="00760EF5" w:rsidRDefault="00BD6264" w:rsidP="00AC6F0A">
            <w:pPr>
              <w:rPr>
                <w:cs/>
              </w:rPr>
            </w:pPr>
          </w:p>
        </w:tc>
      </w:tr>
      <w:tr w:rsidR="00BD6264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760EF5" w:rsidRDefault="00BD6264" w:rsidP="00AC6F0A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B45D79">
              <w:rPr>
                <w:lang w:bidi="th-TH"/>
              </w:rPr>
              <w:t>3</w:t>
            </w:r>
          </w:p>
        </w:tc>
        <w:tc>
          <w:tcPr>
            <w:tcW w:w="4300" w:type="pct"/>
            <w:vAlign w:val="center"/>
          </w:tcPr>
          <w:p w:rsidR="00BD6264" w:rsidRDefault="00BD6264" w:rsidP="00AC6F0A">
            <w:pPr>
              <w:pStyle w:val="pic"/>
              <w:spacing w:before="0" w:after="0"/>
              <w:jc w:val="left"/>
              <w:rPr>
                <w:cs/>
              </w:rPr>
            </w:pPr>
            <w:r>
              <w:rPr>
                <w:rFonts w:hint="cs"/>
                <w:cs/>
              </w:rPr>
              <w:t>เลือกปีที่ต้องการดูรายงาน แล้วคลิก พิมพ์รายงาน</w:t>
            </w:r>
          </w:p>
        </w:tc>
      </w:tr>
      <w:tr w:rsidR="00BD6264" w:rsidTr="00AC6F0A">
        <w:trPr>
          <w:trHeight w:val="227"/>
        </w:trPr>
        <w:tc>
          <w:tcPr>
            <w:tcW w:w="700" w:type="pct"/>
            <w:shd w:val="clear" w:color="auto" w:fill="FFFFFF" w:themeFill="background1"/>
          </w:tcPr>
          <w:p w:rsidR="00BD6264" w:rsidRPr="00760EF5" w:rsidRDefault="00BD6264" w:rsidP="00AC6F0A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BD6264" w:rsidRDefault="00BD6264" w:rsidP="00AC6F0A">
            <w:pPr>
              <w:pStyle w:val="pic"/>
              <w:spacing w:before="0" w:after="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7634DA4" wp14:editId="67A68C2E">
                      <wp:simplePos x="0" y="0"/>
                      <wp:positionH relativeFrom="column">
                        <wp:posOffset>1746250</wp:posOffset>
                      </wp:positionH>
                      <wp:positionV relativeFrom="paragraph">
                        <wp:posOffset>616585</wp:posOffset>
                      </wp:positionV>
                      <wp:extent cx="1181100" cy="1009650"/>
                      <wp:effectExtent l="0" t="0" r="19050" b="1905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1009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C80B276" id="Rectangle 37" o:spid="_x0000_s1026" style="position:absolute;margin-left:137.5pt;margin-top:48.55pt;width:93pt;height:79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" filled="f" strokecolor="red" strokeweight="1.5pt"/>
                  </w:pict>
                </mc:Fallback>
              </mc:AlternateContent>
            </w:r>
            <w:r w:rsidR="00C173B5">
              <w:rPr>
                <w:noProof/>
              </w:rPr>
              <w:drawing>
                <wp:inline distT="0" distB="0" distL="0" distR="0" wp14:anchorId="6868D75E" wp14:editId="191B15B4">
                  <wp:extent cx="4367855" cy="21336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802" cy="213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264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760EF5" w:rsidRDefault="00BD6264" w:rsidP="00AC6F0A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B45D79">
              <w:rPr>
                <w:lang w:bidi="th-TH"/>
              </w:rPr>
              <w:t>4</w:t>
            </w:r>
          </w:p>
        </w:tc>
        <w:tc>
          <w:tcPr>
            <w:tcW w:w="4300" w:type="pct"/>
            <w:vAlign w:val="center"/>
          </w:tcPr>
          <w:p w:rsidR="00BD6264" w:rsidRDefault="00BD6264" w:rsidP="00AC6F0A">
            <w:pPr>
              <w:pStyle w:val="pic"/>
              <w:spacing w:before="0" w:after="0"/>
              <w:jc w:val="left"/>
              <w:rPr>
                <w:noProof/>
                <w:cs/>
              </w:rPr>
            </w:pPr>
            <w:r w:rsidRPr="00F50151">
              <w:rPr>
                <w:noProof/>
                <w:cs/>
              </w:rPr>
              <w:t>ปรากฏ</w:t>
            </w:r>
            <w:r w:rsidRPr="00BD6264">
              <w:rPr>
                <w:cs/>
              </w:rPr>
              <w:t>รายงานสถิติการขอรับรองการนำเข้าข้าวประจำปี</w:t>
            </w:r>
            <w:r>
              <w:rPr>
                <w:rFonts w:hint="cs"/>
                <w:cs/>
                <w:lang w:val="en-GB"/>
              </w:rPr>
              <w:t>ตามปีที่ค้นหา</w:t>
            </w:r>
          </w:p>
        </w:tc>
      </w:tr>
      <w:tr w:rsidR="00BD6264" w:rsidRPr="00F50151" w:rsidTr="00AC6F0A">
        <w:trPr>
          <w:trHeight w:val="227"/>
        </w:trPr>
        <w:tc>
          <w:tcPr>
            <w:tcW w:w="700" w:type="pct"/>
            <w:shd w:val="clear" w:color="auto" w:fill="FFFFFF" w:themeFill="background1"/>
          </w:tcPr>
          <w:p w:rsidR="00BD6264" w:rsidRPr="00760EF5" w:rsidRDefault="00BD6264" w:rsidP="00AC6F0A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BD6264" w:rsidRPr="00F50151" w:rsidRDefault="006D792B" w:rsidP="00AC6F0A">
            <w:pPr>
              <w:pStyle w:val="pic"/>
              <w:spacing w:before="0" w:after="0"/>
              <w:jc w:val="left"/>
              <w:rPr>
                <w:noProof/>
                <w:cs/>
              </w:rPr>
            </w:pPr>
            <w:r>
              <w:rPr>
                <w:noProof/>
              </w:rPr>
              <w:drawing>
                <wp:inline distT="0" distB="0" distL="0" distR="0" wp14:anchorId="3AC194D0" wp14:editId="71EDE37F">
                  <wp:extent cx="4407356" cy="2155825"/>
                  <wp:effectExtent l="0" t="0" r="0" b="0"/>
                  <wp:docPr id="464" name="Picture 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577" cy="2157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264" w:rsidRDefault="00BD6264" w:rsidP="0011002E"/>
    <w:p w:rsidR="00BD6264" w:rsidRDefault="00BD6264" w:rsidP="0011002E"/>
    <w:p w:rsidR="00BD6264" w:rsidRDefault="00BD6264" w:rsidP="0011002E"/>
    <w:p w:rsidR="00BD6264" w:rsidRDefault="00BD6264" w:rsidP="0011002E"/>
    <w:p w:rsidR="00BD6264" w:rsidRDefault="00BD6264">
      <w:pPr>
        <w:rPr>
          <w:cs/>
        </w:rPr>
      </w:pPr>
      <w:r>
        <w:rPr>
          <w:cs/>
        </w:rPr>
        <w:br w:type="page"/>
      </w:r>
    </w:p>
    <w:p w:rsidR="00BD6264" w:rsidRPr="00C173B5" w:rsidRDefault="00BD6264">
      <w:pPr>
        <w:rPr>
          <w:lang w:val="en-GB"/>
        </w:rPr>
      </w:pPr>
    </w:p>
    <w:tbl>
      <w:tblPr>
        <w:tblStyle w:val="TableGrid"/>
        <w:tblW w:w="5000" w:type="pct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62"/>
        <w:gridCol w:w="7754"/>
      </w:tblGrid>
      <w:tr w:rsidR="00BD6264" w:rsidRPr="00B93380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B93380" w:rsidRDefault="00BD6264" w:rsidP="00AC6F0A">
            <w:pPr>
              <w:pStyle w:val="TH"/>
            </w:pPr>
            <w:r w:rsidRPr="00B93380">
              <w:rPr>
                <w:cs/>
                <w:lang w:bidi="th-TH"/>
              </w:rPr>
              <w:t>ระบบ</w:t>
            </w:r>
          </w:p>
        </w:tc>
        <w:tc>
          <w:tcPr>
            <w:tcW w:w="4300" w:type="pct"/>
            <w:vAlign w:val="center"/>
          </w:tcPr>
          <w:p w:rsidR="00BD6264" w:rsidRPr="00B93380" w:rsidRDefault="00BD6264" w:rsidP="00AC6F0A">
            <w:pPr>
              <w:rPr>
                <w:rtl/>
                <w:cs/>
              </w:rPr>
            </w:pPr>
            <w:r>
              <w:t>TEST</w:t>
            </w:r>
            <w:r>
              <w:rPr>
                <w:cs/>
              </w:rPr>
              <w:t>-</w:t>
            </w:r>
            <w:r>
              <w:t xml:space="preserve">04 </w:t>
            </w:r>
            <w:r>
              <w:rPr>
                <w:rFonts w:hint="cs"/>
                <w:cs/>
              </w:rPr>
              <w:t>การทดสอบ</w:t>
            </w:r>
            <w:r w:rsidRPr="00267319">
              <w:rPr>
                <w:cs/>
              </w:rPr>
              <w:t>ระบบบริหารการนำเข้าข้าวตามพันธกรณีตามความตกลงระหว่างประเทศ</w:t>
            </w:r>
          </w:p>
        </w:tc>
      </w:tr>
      <w:tr w:rsidR="00BD6264" w:rsidRPr="000D31B1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B93380" w:rsidRDefault="00BD6264" w:rsidP="00AC6F0A">
            <w:pPr>
              <w:pStyle w:val="TH"/>
              <w:rPr>
                <w:rtl/>
                <w:cs/>
              </w:rPr>
            </w:pPr>
            <w:r w:rsidRPr="00B93380">
              <w:rPr>
                <w:cs/>
                <w:lang w:bidi="th-TH"/>
              </w:rPr>
              <w:t>ระบบย่อย</w:t>
            </w:r>
          </w:p>
        </w:tc>
        <w:tc>
          <w:tcPr>
            <w:tcW w:w="4300" w:type="pct"/>
            <w:vAlign w:val="center"/>
          </w:tcPr>
          <w:p w:rsidR="00BD6264" w:rsidRPr="000D31B1" w:rsidRDefault="00BD6264" w:rsidP="00AC6F0A">
            <w:pPr>
              <w:pStyle w:val="TH"/>
              <w:rPr>
                <w:rtl/>
                <w:cs/>
              </w:rPr>
            </w:pPr>
            <w:r>
              <w:t>TEST</w:t>
            </w:r>
            <w:r>
              <w:rPr>
                <w:cs/>
                <w:lang w:bidi="th-TH"/>
              </w:rPr>
              <w:t>-</w:t>
            </w:r>
            <w:r>
              <w:t>04</w:t>
            </w:r>
            <w:r>
              <w:rPr>
                <w:cs/>
                <w:lang w:bidi="th-TH"/>
              </w:rPr>
              <w:t>-</w:t>
            </w:r>
            <w:r>
              <w:t xml:space="preserve">04 </w:t>
            </w:r>
            <w:r>
              <w:rPr>
                <w:rFonts w:hint="cs"/>
                <w:cs/>
                <w:lang w:bidi="th-TH"/>
              </w:rPr>
              <w:t>ออกรายงาน</w:t>
            </w:r>
          </w:p>
        </w:tc>
      </w:tr>
      <w:tr w:rsidR="00BD6264" w:rsidRPr="00AA38F0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B93380" w:rsidRDefault="00BD6264" w:rsidP="00AC6F0A">
            <w:pPr>
              <w:pStyle w:val="TH"/>
              <w:rPr>
                <w:rtl/>
                <w:cs/>
              </w:rPr>
            </w:pPr>
            <w:proofErr w:type="spellStart"/>
            <w:r w:rsidRPr="00B93380">
              <w:rPr>
                <w:cs/>
                <w:lang w:bidi="th-TH"/>
              </w:rPr>
              <w:t>ฟั</w:t>
            </w:r>
            <w:proofErr w:type="spellEnd"/>
            <w:r w:rsidRPr="00B93380">
              <w:rPr>
                <w:cs/>
                <w:lang w:bidi="th-TH"/>
              </w:rPr>
              <w:t>งก</w:t>
            </w:r>
            <w:proofErr w:type="spellStart"/>
            <w:r w:rsidRPr="00B93380">
              <w:rPr>
                <w:cs/>
                <w:lang w:bidi="th-TH"/>
              </w:rPr>
              <w:t>์ชั่น</w:t>
            </w:r>
            <w:proofErr w:type="spellEnd"/>
          </w:p>
        </w:tc>
        <w:tc>
          <w:tcPr>
            <w:tcW w:w="4300" w:type="pct"/>
            <w:vAlign w:val="center"/>
          </w:tcPr>
          <w:p w:rsidR="00BD6264" w:rsidRPr="00AA38F0" w:rsidRDefault="00BD6264" w:rsidP="00AC6F0A">
            <w:pPr>
              <w:pStyle w:val="TH"/>
              <w:rPr>
                <w:cs/>
                <w:lang w:val="en-GB" w:bidi="th-TH"/>
              </w:rPr>
            </w:pPr>
            <w:r>
              <w:rPr>
                <w:rFonts w:hint="cs"/>
                <w:cs/>
                <w:lang w:bidi="th-TH"/>
              </w:rPr>
              <w:t>ออก</w:t>
            </w:r>
            <w:r w:rsidRPr="00BD6264">
              <w:rPr>
                <w:cs/>
                <w:lang w:val="en-GB" w:bidi="th-TH"/>
              </w:rPr>
              <w:t>รายงานการนำเข้าข้าว</w:t>
            </w:r>
          </w:p>
        </w:tc>
      </w:tr>
      <w:tr w:rsidR="00BD6264" w:rsidRPr="00AA38F0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A54F29" w:rsidRDefault="00BD6264" w:rsidP="00AC6F0A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B45D79">
              <w:rPr>
                <w:lang w:bidi="th-TH"/>
              </w:rPr>
              <w:t>1</w:t>
            </w:r>
          </w:p>
        </w:tc>
        <w:tc>
          <w:tcPr>
            <w:tcW w:w="4300" w:type="pct"/>
            <w:vAlign w:val="center"/>
          </w:tcPr>
          <w:p w:rsidR="00BD6264" w:rsidRPr="00AA38F0" w:rsidRDefault="00BD6264" w:rsidP="00AC6F0A">
            <w:pPr>
              <w:pStyle w:val="pic"/>
              <w:spacing w:before="0" w:after="0"/>
              <w:jc w:val="left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หน้าสืบค้นข้อมูลและรายงาน</w:t>
            </w:r>
          </w:p>
        </w:tc>
      </w:tr>
      <w:tr w:rsidR="00BD6264" w:rsidRPr="00AA38F0" w:rsidTr="00AC6F0A">
        <w:trPr>
          <w:trHeight w:val="227"/>
        </w:trPr>
        <w:tc>
          <w:tcPr>
            <w:tcW w:w="700" w:type="pct"/>
            <w:shd w:val="clear" w:color="auto" w:fill="auto"/>
          </w:tcPr>
          <w:p w:rsidR="00BD6264" w:rsidRPr="00A54F29" w:rsidRDefault="00BD6264" w:rsidP="00AC6F0A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BD6264" w:rsidRDefault="00BD6264" w:rsidP="00AC6F0A">
            <w:pPr>
              <w:pStyle w:val="pic"/>
              <w:spacing w:before="0" w:after="0"/>
              <w:jc w:val="left"/>
              <w:rPr>
                <w:noProof/>
              </w:rPr>
            </w:pPr>
          </w:p>
          <w:p w:rsidR="00BD6264" w:rsidRDefault="00CB1D8C" w:rsidP="00AC6F0A">
            <w:pPr>
              <w:pStyle w:val="pic"/>
              <w:spacing w:before="0" w:after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2B82A1" wp14:editId="123F2233">
                  <wp:extent cx="4300266" cy="2089150"/>
                  <wp:effectExtent l="0" t="0" r="508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244" cy="209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264" w:rsidRDefault="00BD6264" w:rsidP="00AC6F0A">
            <w:pPr>
              <w:pStyle w:val="pic"/>
              <w:spacing w:before="0" w:after="0"/>
              <w:jc w:val="left"/>
              <w:rPr>
                <w:noProof/>
              </w:rPr>
            </w:pPr>
          </w:p>
          <w:p w:rsidR="00BD6264" w:rsidRDefault="00BD6264" w:rsidP="00AC6F0A"/>
          <w:p w:rsidR="00BD6264" w:rsidRPr="00AA38F0" w:rsidRDefault="00BD6264" w:rsidP="00AC6F0A">
            <w:pPr>
              <w:rPr>
                <w:cs/>
              </w:rPr>
            </w:pPr>
          </w:p>
        </w:tc>
      </w:tr>
      <w:tr w:rsidR="00BD6264" w:rsidRPr="00760EF5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A54F29" w:rsidRDefault="00BD6264" w:rsidP="00AC6F0A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B45D79">
              <w:rPr>
                <w:lang w:bidi="th-TH"/>
              </w:rPr>
              <w:t>2</w:t>
            </w:r>
          </w:p>
        </w:tc>
        <w:tc>
          <w:tcPr>
            <w:tcW w:w="4300" w:type="pct"/>
            <w:vAlign w:val="center"/>
          </w:tcPr>
          <w:p w:rsidR="00BD6264" w:rsidRPr="00760EF5" w:rsidRDefault="00BD6264" w:rsidP="00AC6F0A">
            <w:pPr>
              <w:pStyle w:val="pic"/>
              <w:spacing w:before="0" w:after="0"/>
              <w:jc w:val="left"/>
              <w:rPr>
                <w:noProof/>
                <w:cs/>
              </w:rPr>
            </w:pPr>
            <w:r>
              <w:rPr>
                <w:rFonts w:hint="cs"/>
                <w:cs/>
              </w:rPr>
              <w:t>คลิกเลือกรายงาน</w:t>
            </w:r>
            <w:r>
              <w:rPr>
                <w:cs/>
              </w:rPr>
              <w:t xml:space="preserve"> “</w:t>
            </w:r>
            <w:r w:rsidRPr="00BD6264">
              <w:rPr>
                <w:cs/>
                <w:lang w:val="en-GB"/>
              </w:rPr>
              <w:t>รายงานการนำเข้าข้าว</w:t>
            </w:r>
            <w:r>
              <w:rPr>
                <w:cs/>
              </w:rPr>
              <w:t>”</w:t>
            </w:r>
            <w:r>
              <w:rPr>
                <w:rFonts w:hint="cs"/>
                <w:noProof/>
                <w:cs/>
              </w:rPr>
              <w:t xml:space="preserve"> ทางด้านขวา</w:t>
            </w:r>
          </w:p>
        </w:tc>
      </w:tr>
      <w:tr w:rsidR="00BD6264" w:rsidRPr="00760EF5" w:rsidTr="00AC6F0A">
        <w:trPr>
          <w:trHeight w:val="227"/>
        </w:trPr>
        <w:tc>
          <w:tcPr>
            <w:tcW w:w="700" w:type="pct"/>
            <w:shd w:val="clear" w:color="auto" w:fill="FFFFFF" w:themeFill="background1"/>
          </w:tcPr>
          <w:p w:rsidR="00BD6264" w:rsidRPr="00760EF5" w:rsidRDefault="00BD6264" w:rsidP="00AC6F0A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BD6264" w:rsidRDefault="00BD6264" w:rsidP="00AC6F0A">
            <w:pPr>
              <w:pStyle w:val="pic"/>
              <w:spacing w:before="0" w:after="0"/>
              <w:jc w:val="left"/>
            </w:pPr>
          </w:p>
          <w:p w:rsidR="00BD6264" w:rsidRDefault="00BD6264" w:rsidP="00AC6F0A">
            <w:pPr>
              <w:pStyle w:val="pic"/>
              <w:spacing w:before="0" w:after="0"/>
              <w:jc w:val="left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3DAD66A" wp14:editId="7D60496A">
                      <wp:simplePos x="0" y="0"/>
                      <wp:positionH relativeFrom="column">
                        <wp:posOffset>3599815</wp:posOffset>
                      </wp:positionH>
                      <wp:positionV relativeFrom="paragraph">
                        <wp:posOffset>1314450</wp:posOffset>
                      </wp:positionV>
                      <wp:extent cx="676275" cy="619125"/>
                      <wp:effectExtent l="0" t="0" r="28575" b="28575"/>
                      <wp:wrapNone/>
                      <wp:docPr id="55" name="Rectangl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6191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AB8C8D" id="Rectangle 55" o:spid="_x0000_s1026" style="position:absolute;margin-left:283.45pt;margin-top:103.5pt;width:53.25pt;height:48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" filled="f" strokecolor="red" strokeweight="1.5pt"/>
                  </w:pict>
                </mc:Fallback>
              </mc:AlternateContent>
            </w:r>
            <w:r w:rsidR="00CB1D8C">
              <w:rPr>
                <w:noProof/>
              </w:rPr>
              <w:drawing>
                <wp:inline distT="0" distB="0" distL="0" distR="0" wp14:anchorId="1A2B82A1" wp14:editId="123F2233">
                  <wp:extent cx="4300266" cy="2089150"/>
                  <wp:effectExtent l="0" t="0" r="508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244" cy="209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264" w:rsidRPr="00760EF5" w:rsidRDefault="00BD6264" w:rsidP="00AC6F0A">
            <w:pPr>
              <w:rPr>
                <w:cs/>
              </w:rPr>
            </w:pPr>
          </w:p>
          <w:p w:rsidR="00BD6264" w:rsidRPr="00760EF5" w:rsidRDefault="00BD6264" w:rsidP="00AC6F0A">
            <w:pPr>
              <w:rPr>
                <w:cs/>
              </w:rPr>
            </w:pPr>
          </w:p>
          <w:p w:rsidR="00BD6264" w:rsidRPr="00760EF5" w:rsidRDefault="00BD6264" w:rsidP="00AC6F0A">
            <w:pPr>
              <w:rPr>
                <w:cs/>
              </w:rPr>
            </w:pPr>
          </w:p>
          <w:p w:rsidR="00BD6264" w:rsidRDefault="00BD6264" w:rsidP="00AC6F0A">
            <w:pPr>
              <w:rPr>
                <w:cs/>
              </w:rPr>
            </w:pPr>
          </w:p>
          <w:p w:rsidR="00BD6264" w:rsidRPr="00C42301" w:rsidRDefault="00BD6264" w:rsidP="00AC6F0A">
            <w:pPr>
              <w:rPr>
                <w:lang w:val="en-GB"/>
              </w:rPr>
            </w:pPr>
          </w:p>
        </w:tc>
      </w:tr>
      <w:tr w:rsidR="00BD6264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760EF5" w:rsidRDefault="00BD6264" w:rsidP="00AC6F0A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lastRenderedPageBreak/>
              <w:t xml:space="preserve">ขั้นตอนที่ </w:t>
            </w:r>
            <w:r w:rsidR="00B45D79">
              <w:rPr>
                <w:lang w:bidi="th-TH"/>
              </w:rPr>
              <w:t>3</w:t>
            </w:r>
          </w:p>
        </w:tc>
        <w:tc>
          <w:tcPr>
            <w:tcW w:w="4300" w:type="pct"/>
            <w:vAlign w:val="center"/>
          </w:tcPr>
          <w:p w:rsidR="00BD6264" w:rsidRDefault="00BD6264" w:rsidP="00AC6F0A">
            <w:pPr>
              <w:pStyle w:val="pic"/>
              <w:spacing w:before="0" w:after="0"/>
              <w:jc w:val="left"/>
              <w:rPr>
                <w:cs/>
              </w:rPr>
            </w:pPr>
            <w:r>
              <w:rPr>
                <w:rFonts w:hint="cs"/>
                <w:cs/>
              </w:rPr>
              <w:t>เลือกปีที่ต้องการดูรายงาน แล้วคลิก พิมพ์รายงาน</w:t>
            </w:r>
          </w:p>
        </w:tc>
      </w:tr>
      <w:tr w:rsidR="00BD6264" w:rsidTr="00AC6F0A">
        <w:trPr>
          <w:trHeight w:val="227"/>
        </w:trPr>
        <w:tc>
          <w:tcPr>
            <w:tcW w:w="700" w:type="pct"/>
            <w:shd w:val="clear" w:color="auto" w:fill="FFFFFF" w:themeFill="background1"/>
          </w:tcPr>
          <w:p w:rsidR="00BD6264" w:rsidRPr="00760EF5" w:rsidRDefault="00BD6264" w:rsidP="00AC6F0A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BD6264" w:rsidRDefault="00BD6264" w:rsidP="00AC6F0A">
            <w:pPr>
              <w:pStyle w:val="pic"/>
              <w:spacing w:before="0" w:after="0"/>
              <w:jc w:val="left"/>
            </w:pPr>
          </w:p>
          <w:p w:rsidR="00BD6264" w:rsidRDefault="00CB1D8C" w:rsidP="00AC6F0A">
            <w:pPr>
              <w:pStyle w:val="pic"/>
              <w:spacing w:before="0" w:after="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52EDC4C4" wp14:editId="06A27E0E">
                      <wp:simplePos x="0" y="0"/>
                      <wp:positionH relativeFrom="column">
                        <wp:posOffset>1703070</wp:posOffset>
                      </wp:positionH>
                      <wp:positionV relativeFrom="paragraph">
                        <wp:posOffset>548640</wp:posOffset>
                      </wp:positionV>
                      <wp:extent cx="1181100" cy="1009650"/>
                      <wp:effectExtent l="0" t="0" r="19050" b="19050"/>
                      <wp:wrapNone/>
                      <wp:docPr id="56" name="Rectangl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1009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775AA" id="Rectangle 56" o:spid="_x0000_s1026" style="position:absolute;margin-left:134.1pt;margin-top:43.2pt;width:93pt;height:79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91E84D7" wp14:editId="4AA810EF">
                  <wp:extent cx="4362479" cy="2130974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743" cy="214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264" w:rsidRDefault="00BD6264" w:rsidP="00BD6264"/>
          <w:p w:rsidR="00BD6264" w:rsidRPr="00BD6264" w:rsidRDefault="00BD6264" w:rsidP="00BD6264"/>
          <w:p w:rsidR="00BD6264" w:rsidRPr="00BD6264" w:rsidRDefault="00BD6264" w:rsidP="00BD6264"/>
        </w:tc>
      </w:tr>
      <w:tr w:rsidR="00BD6264" w:rsidTr="00AC6F0A">
        <w:trPr>
          <w:trHeight w:val="227"/>
        </w:trPr>
        <w:tc>
          <w:tcPr>
            <w:tcW w:w="700" w:type="pct"/>
            <w:shd w:val="clear" w:color="auto" w:fill="D9D9D9" w:themeFill="background1" w:themeFillShade="D9"/>
          </w:tcPr>
          <w:p w:rsidR="00BD6264" w:rsidRPr="00760EF5" w:rsidRDefault="00BD6264" w:rsidP="00AC6F0A">
            <w:pPr>
              <w:pStyle w:val="TH"/>
              <w:rPr>
                <w:cs/>
                <w:lang w:bidi="th-TH"/>
              </w:rPr>
            </w:pPr>
            <w:r w:rsidRPr="00A54F29">
              <w:rPr>
                <w:cs/>
                <w:lang w:bidi="th-TH"/>
              </w:rPr>
              <w:t xml:space="preserve">ขั้นตอนที่ </w:t>
            </w:r>
            <w:r w:rsidR="00B45D79">
              <w:rPr>
                <w:lang w:bidi="th-TH"/>
              </w:rPr>
              <w:t>4</w:t>
            </w:r>
          </w:p>
        </w:tc>
        <w:tc>
          <w:tcPr>
            <w:tcW w:w="4300" w:type="pct"/>
            <w:vAlign w:val="center"/>
          </w:tcPr>
          <w:p w:rsidR="00BD6264" w:rsidRDefault="00BD6264" w:rsidP="00AC6F0A">
            <w:pPr>
              <w:pStyle w:val="pic"/>
              <w:spacing w:before="0" w:after="0"/>
              <w:jc w:val="left"/>
              <w:rPr>
                <w:noProof/>
                <w:cs/>
              </w:rPr>
            </w:pPr>
            <w:r w:rsidRPr="00F50151">
              <w:rPr>
                <w:noProof/>
                <w:cs/>
              </w:rPr>
              <w:t>ปรากฏ</w:t>
            </w:r>
            <w:r w:rsidRPr="00BD6264">
              <w:rPr>
                <w:cs/>
                <w:lang w:val="en-GB"/>
              </w:rPr>
              <w:t>รายงานการนำเข้าข้าว</w:t>
            </w:r>
            <w:r>
              <w:rPr>
                <w:rFonts w:hint="cs"/>
                <w:cs/>
                <w:lang w:val="en-GB"/>
              </w:rPr>
              <w:t>ตามปีที่ค้นหา</w:t>
            </w:r>
          </w:p>
        </w:tc>
      </w:tr>
      <w:tr w:rsidR="00BD6264" w:rsidRPr="00F50151" w:rsidTr="00AC6F0A">
        <w:trPr>
          <w:trHeight w:val="227"/>
        </w:trPr>
        <w:tc>
          <w:tcPr>
            <w:tcW w:w="700" w:type="pct"/>
            <w:shd w:val="clear" w:color="auto" w:fill="FFFFFF" w:themeFill="background1"/>
          </w:tcPr>
          <w:p w:rsidR="00BD6264" w:rsidRPr="00760EF5" w:rsidRDefault="00BD6264" w:rsidP="00AC6F0A">
            <w:pPr>
              <w:pStyle w:val="TH"/>
              <w:rPr>
                <w:cs/>
                <w:lang w:bidi="th-TH"/>
              </w:rPr>
            </w:pPr>
          </w:p>
        </w:tc>
        <w:tc>
          <w:tcPr>
            <w:tcW w:w="4300" w:type="pct"/>
            <w:vAlign w:val="center"/>
          </w:tcPr>
          <w:p w:rsidR="00BD6264" w:rsidRDefault="00BD6264" w:rsidP="00AC6F0A">
            <w:pPr>
              <w:pStyle w:val="pic"/>
              <w:spacing w:before="0" w:after="0"/>
              <w:jc w:val="left"/>
              <w:rPr>
                <w:noProof/>
              </w:rPr>
            </w:pPr>
          </w:p>
          <w:p w:rsidR="00C42301" w:rsidRDefault="00C42301" w:rsidP="00AC6F0A">
            <w:pPr>
              <w:pStyle w:val="pic"/>
              <w:spacing w:before="0" w:after="0"/>
              <w:jc w:val="lef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6304" behindDoc="1" locked="0" layoutInCell="1" allowOverlap="1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230505</wp:posOffset>
                  </wp:positionV>
                  <wp:extent cx="4436110" cy="2166620"/>
                  <wp:effectExtent l="0" t="0" r="2540" b="5080"/>
                  <wp:wrapTopAndBottom/>
                  <wp:docPr id="467" name="Picture 4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110" cy="216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42301" w:rsidRPr="00F50151" w:rsidRDefault="00C42301" w:rsidP="00AC6F0A">
            <w:pPr>
              <w:pStyle w:val="pic"/>
              <w:spacing w:before="0" w:after="0"/>
              <w:jc w:val="left"/>
              <w:rPr>
                <w:noProof/>
                <w:cs/>
              </w:rPr>
            </w:pPr>
          </w:p>
        </w:tc>
      </w:tr>
    </w:tbl>
    <w:p w:rsidR="00BD6264" w:rsidRPr="00A80C9A" w:rsidRDefault="00BD6264" w:rsidP="0011002E"/>
    <w:sectPr w:rsidR="00BD6264" w:rsidRPr="00A80C9A" w:rsidSect="003420BD">
      <w:headerReference w:type="default" r:id="rId31"/>
      <w:footerReference w:type="default" r:id="rId32"/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3847" w:rsidRDefault="00043847" w:rsidP="007546D4">
      <w:pPr>
        <w:spacing w:after="0" w:line="240" w:lineRule="auto"/>
      </w:pPr>
      <w:r>
        <w:separator/>
      </w:r>
    </w:p>
  </w:endnote>
  <w:endnote w:type="continuationSeparator" w:id="0">
    <w:p w:rsidR="00043847" w:rsidRDefault="00043847" w:rsidP="00754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319" w:rsidRPr="00AF4A08" w:rsidRDefault="00267319" w:rsidP="00CE7B51">
    <w:pPr>
      <w:pStyle w:val="line"/>
    </w:pPr>
  </w:p>
  <w:p w:rsidR="00267319" w:rsidRPr="00A819FC" w:rsidRDefault="00267319" w:rsidP="008B3DF4">
    <w:pPr>
      <w:pStyle w:val="line"/>
    </w:pPr>
    <w:r>
      <w:rPr>
        <w:cs/>
      </w:rPr>
      <w:ptab w:relativeTo="margin" w:alignment="right" w:leader="underscore"/>
    </w:r>
  </w:p>
  <w:p w:rsidR="00267319" w:rsidRPr="00AF4A08" w:rsidRDefault="00267319" w:rsidP="008B3DF4">
    <w:pPr>
      <w:pStyle w:val="line"/>
    </w:pPr>
  </w:p>
  <w:p w:rsidR="00267319" w:rsidRDefault="00267319" w:rsidP="00B444F9">
    <w:pPr>
      <w:pStyle w:val="Footer"/>
    </w:pPr>
    <w:r>
      <w:fldChar w:fldCharType="begin"/>
    </w:r>
    <w:r>
      <w:instrText xml:space="preserve"> STYLEREF  </w:instrText>
    </w:r>
    <w:r>
      <w:rPr>
        <w:cs/>
      </w:rPr>
      <w:instrText>"</w:instrText>
    </w:r>
    <w:r>
      <w:instrText>Heading 2</w:instrText>
    </w:r>
    <w:r>
      <w:rPr>
        <w:cs/>
      </w:rPr>
      <w:instrText xml:space="preserve">" </w:instrText>
    </w:r>
    <w:r>
      <w:instrText>\n  \</w:instrText>
    </w:r>
    <w:r>
      <w:rPr>
        <w:cs/>
      </w:rPr>
      <w:instrText xml:space="preserve">* </w:instrText>
    </w:r>
    <w:r>
      <w:instrText xml:space="preserve">MERGEFORMAT </w:instrText>
    </w:r>
    <w:r>
      <w:fldChar w:fldCharType="separate"/>
    </w:r>
    <w:r w:rsidR="00FB482D">
      <w:rPr>
        <w:noProof/>
      </w:rPr>
      <w:t>Error! No text of specified style in document.</w:t>
    </w:r>
    <w:r>
      <w:rPr>
        <w:noProof/>
      </w:rPr>
      <w:fldChar w:fldCharType="end"/>
    </w:r>
    <w:r w:rsidRPr="00B444F9">
      <w:rPr>
        <w:cs/>
      </w:rPr>
      <w:t xml:space="preserve">. </w:t>
    </w:r>
    <w:r>
      <w:fldChar w:fldCharType="begin"/>
    </w:r>
    <w:r>
      <w:instrText xml:space="preserve"> STYLEREF  </w:instrText>
    </w:r>
    <w:r>
      <w:rPr>
        <w:cs/>
      </w:rPr>
      <w:instrText>"</w:instrText>
    </w:r>
    <w:r>
      <w:instrText>Heading 2</w:instrText>
    </w:r>
    <w:r>
      <w:rPr>
        <w:cs/>
      </w:rPr>
      <w:instrText xml:space="preserve">" </w:instrText>
    </w:r>
    <w:r>
      <w:instrText>\p  \</w:instrText>
    </w:r>
    <w:r>
      <w:rPr>
        <w:cs/>
      </w:rPr>
      <w:instrText xml:space="preserve">* </w:instrText>
    </w:r>
    <w:r>
      <w:instrText xml:space="preserve">MERGEFORMAT </w:instrText>
    </w:r>
    <w:r>
      <w:fldChar w:fldCharType="separate"/>
    </w:r>
    <w:r w:rsidR="00FB482D">
      <w:rPr>
        <w:noProof/>
      </w:rPr>
      <w:t>Error! No text of specified style in document.</w:t>
    </w:r>
    <w:r>
      <w:rPr>
        <w:noProof/>
      </w:rPr>
      <w:fldChar w:fldCharType="end"/>
    </w:r>
  </w:p>
  <w:p w:rsidR="00267319" w:rsidRPr="00B444F9" w:rsidRDefault="00043847" w:rsidP="00B444F9">
    <w:pPr>
      <w:pStyle w:val="Footer"/>
    </w:pPr>
    <w:r>
      <w:fldChar w:fldCharType="begin"/>
    </w:r>
    <w:r>
      <w:instrText xml:space="preserve"> STYLEREF  </w:instrText>
    </w:r>
    <w:r>
      <w:rPr>
        <w:cs/>
      </w:rPr>
      <w:instrText>"</w:instrText>
    </w:r>
    <w:r>
      <w:instrText>Heading 3</w:instrText>
    </w:r>
    <w:r>
      <w:rPr>
        <w:cs/>
      </w:rPr>
      <w:instrText xml:space="preserve">" </w:instrText>
    </w:r>
    <w:r>
      <w:instrText>\n  \</w:instrText>
    </w:r>
    <w:r>
      <w:rPr>
        <w:cs/>
      </w:rPr>
      <w:instrText xml:space="preserve">* </w:instrText>
    </w:r>
    <w:r>
      <w:instrText xml:space="preserve">MERGEFORMAT </w:instrText>
    </w:r>
    <w:r>
      <w:fldChar w:fldCharType="separate"/>
    </w:r>
    <w:r w:rsidR="00FB482D" w:rsidRPr="00FB482D">
      <w:rPr>
        <w:b/>
        <w:bCs/>
        <w:noProof/>
      </w:rPr>
      <w:t>1.2.4</w:t>
    </w:r>
    <w:r>
      <w:rPr>
        <w:b/>
        <w:bCs/>
        <w:noProof/>
      </w:rPr>
      <w:fldChar w:fldCharType="end"/>
    </w:r>
    <w:r w:rsidR="00267319">
      <w:rPr>
        <w:cs/>
      </w:rPr>
      <w:t xml:space="preserve"> </w:t>
    </w:r>
    <w:r>
      <w:fldChar w:fldCharType="begin"/>
    </w:r>
    <w:r>
      <w:instrText xml:space="preserve"> STYLEREF  </w:instrText>
    </w:r>
    <w:r>
      <w:rPr>
        <w:cs/>
      </w:rPr>
      <w:instrText>"</w:instrText>
    </w:r>
    <w:r>
      <w:instrText>Heading 3</w:instrText>
    </w:r>
    <w:r>
      <w:rPr>
        <w:cs/>
      </w:rPr>
      <w:instrText xml:space="preserve">" </w:instrText>
    </w:r>
    <w:r>
      <w:instrText>\p  \</w:instrText>
    </w:r>
    <w:r>
      <w:rPr>
        <w:cs/>
      </w:rPr>
      <w:instrText xml:space="preserve">* </w:instrText>
    </w:r>
    <w:r>
      <w:instrText xml:space="preserve">MERGEFORMAT </w:instrText>
    </w:r>
    <w:r>
      <w:fldChar w:fldCharType="separate"/>
    </w:r>
    <w:r w:rsidR="00FB482D" w:rsidRPr="00FB482D">
      <w:rPr>
        <w:b/>
        <w:bCs/>
        <w:noProof/>
      </w:rPr>
      <w:t xml:space="preserve">TEST-04 </w:t>
    </w:r>
    <w:r w:rsidR="00FB482D" w:rsidRPr="00FB482D">
      <w:rPr>
        <w:b/>
        <w:bCs/>
        <w:noProof/>
        <w:cs/>
      </w:rPr>
      <w:t>การทดสอบระบบบริหารการนำเข้าข้าวตามพันธกรณีตามความตกลงระหว่างประเทศ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3847" w:rsidRDefault="00043847" w:rsidP="007546D4">
      <w:pPr>
        <w:spacing w:after="0" w:line="240" w:lineRule="auto"/>
      </w:pPr>
      <w:r>
        <w:separator/>
      </w:r>
    </w:p>
  </w:footnote>
  <w:footnote w:type="continuationSeparator" w:id="0">
    <w:p w:rsidR="00043847" w:rsidRDefault="00043847" w:rsidP="007546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0BD" w:rsidRDefault="003420BD" w:rsidP="003420BD">
    <w:pPr>
      <w:pStyle w:val="Header"/>
      <w:rPr>
        <w:cs/>
      </w:rPr>
    </w:pPr>
    <w:r>
      <w:rPr>
        <w:rFonts w:hint="cs"/>
        <w:cs/>
      </w:rPr>
      <w:t>เอกสารรายงานผลการทดสอบระบบสารสนเทศฯ</w:t>
    </w:r>
    <w:r w:rsidRPr="00A819FC">
      <w:ptab w:relativeTo="margin" w:alignment="center" w:leader="none"/>
    </w:r>
    <w:r w:rsidRPr="00A819FC">
      <w:fldChar w:fldCharType="begin"/>
    </w:r>
    <w:r w:rsidRPr="00A819FC">
      <w:instrText xml:space="preserve"> PAGE   \</w:instrText>
    </w:r>
    <w:r w:rsidRPr="00A819FC">
      <w:rPr>
        <w:cs/>
      </w:rPr>
      <w:instrText xml:space="preserve">* </w:instrText>
    </w:r>
    <w:r w:rsidRPr="00A819FC">
      <w:instrText xml:space="preserve">MERGEFORMAT </w:instrText>
    </w:r>
    <w:r w:rsidRPr="00A819FC">
      <w:fldChar w:fldCharType="separate"/>
    </w:r>
    <w:r w:rsidR="00FB482D">
      <w:rPr>
        <w:noProof/>
      </w:rPr>
      <w:t>17</w:t>
    </w:r>
    <w:r w:rsidRPr="00A819FC">
      <w:fldChar w:fldCharType="end"/>
    </w:r>
    <w:r w:rsidRPr="00A819FC">
      <w:ptab w:relativeTo="margin" w:alignment="right" w:leader="none"/>
    </w:r>
    <w:r w:rsidRPr="00A819FC">
      <w:rPr>
        <w:cs/>
      </w:rPr>
      <w:t>โครงการ</w:t>
    </w:r>
    <w:r w:rsidRPr="00A819FC">
      <w:rPr>
        <w:rFonts w:hint="cs"/>
        <w:cs/>
      </w:rPr>
      <w:t>พัฒนาระบบบริหารจัดการ</w:t>
    </w:r>
    <w:r w:rsidRPr="00A819FC">
      <w:rPr>
        <w:cs/>
      </w:rPr>
      <w:br/>
    </w:r>
    <w:r w:rsidRPr="00A819FC">
      <w:rPr>
        <w:cs/>
      </w:rPr>
      <w:ptab w:relativeTo="margin" w:alignment="right" w:leader="none"/>
    </w:r>
    <w:r>
      <w:rPr>
        <w:rFonts w:hint="cs"/>
        <w:cs/>
      </w:rPr>
      <w:t>การระบายข้าวและการส่งออกข้าว</w:t>
    </w:r>
  </w:p>
  <w:p w:rsidR="003420BD" w:rsidRDefault="003420BD" w:rsidP="003420BD">
    <w:pPr>
      <w:pStyle w:val="line"/>
    </w:pPr>
    <w:r>
      <w:rPr>
        <w:cs/>
      </w:rPr>
      <w:ptab w:relativeTo="margin" w:alignment="right" w:leader="underscore"/>
    </w:r>
  </w:p>
  <w:p w:rsidR="003420BD" w:rsidRDefault="003420BD" w:rsidP="003420BD">
    <w:pPr>
      <w:pStyle w:val="li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465E7"/>
    <w:multiLevelType w:val="hybridMultilevel"/>
    <w:tmpl w:val="7A103544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34D0F"/>
    <w:multiLevelType w:val="hybridMultilevel"/>
    <w:tmpl w:val="0F3AA6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EB207C"/>
    <w:multiLevelType w:val="hybridMultilevel"/>
    <w:tmpl w:val="621C2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F638D"/>
    <w:multiLevelType w:val="multilevel"/>
    <w:tmpl w:val="A34AB8B0"/>
    <w:numStyleLink w:val="MyTHNumbering"/>
  </w:abstractNum>
  <w:abstractNum w:abstractNumId="4" w15:restartNumberingAfterBreak="0">
    <w:nsid w:val="14DA1FBE"/>
    <w:multiLevelType w:val="multilevel"/>
    <w:tmpl w:val="EC1C9CD0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  <w:lang w:bidi="th-TH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288"/>
      </w:pPr>
      <w:rPr>
        <w:rFonts w:hint="default"/>
      </w:rPr>
    </w:lvl>
    <w:lvl w:ilvl="4">
      <w:start w:val="1"/>
      <w:numFmt w:val="thaiLetters"/>
      <w:pStyle w:val="Heading5"/>
      <w:suff w:val="space"/>
      <w:lvlText w:val="%5)"/>
      <w:lvlJc w:val="left"/>
      <w:pPr>
        <w:ind w:left="0" w:firstLine="720"/>
      </w:pPr>
      <w:rPr>
        <w:rFonts w:hint="default"/>
      </w:rPr>
    </w:lvl>
    <w:lvl w:ilvl="5">
      <w:start w:val="1"/>
      <w:numFmt w:val="decimal"/>
      <w:pStyle w:val="Heading6"/>
      <w:suff w:val="space"/>
      <w:lvlText w:val="%5-%6)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pStyle w:val="Heading7"/>
      <w:suff w:val="space"/>
      <w:lvlText w:val="%5-%6.%7)"/>
      <w:lvlJc w:val="left"/>
      <w:pPr>
        <w:ind w:left="0" w:firstLine="720"/>
      </w:pPr>
      <w:rPr>
        <w:rFonts w:hint="default"/>
      </w:rPr>
    </w:lvl>
    <w:lvl w:ilvl="7">
      <w:start w:val="1"/>
      <w:numFmt w:val="decimal"/>
      <w:pStyle w:val="Heading8"/>
      <w:suff w:val="space"/>
      <w:lvlText w:val="%5-%6.%7.%8)"/>
      <w:lvlJc w:val="left"/>
      <w:pPr>
        <w:ind w:left="0" w:firstLine="720"/>
      </w:pPr>
      <w:rPr>
        <w:rFonts w:hint="default"/>
      </w:rPr>
    </w:lvl>
    <w:lvl w:ilvl="8">
      <w:start w:val="1"/>
      <w:numFmt w:val="decimal"/>
      <w:pStyle w:val="Heading9"/>
      <w:suff w:val="space"/>
      <w:lvlText w:val="%5-%6.%7.%8.%9)"/>
      <w:lvlJc w:val="left"/>
      <w:pPr>
        <w:ind w:left="0" w:firstLine="720"/>
      </w:pPr>
      <w:rPr>
        <w:rFonts w:hint="default"/>
      </w:rPr>
    </w:lvl>
  </w:abstractNum>
  <w:abstractNum w:abstractNumId="5" w15:restartNumberingAfterBreak="0">
    <w:nsid w:val="1A420289"/>
    <w:multiLevelType w:val="hybridMultilevel"/>
    <w:tmpl w:val="F1863D06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0624D"/>
    <w:multiLevelType w:val="hybridMultilevel"/>
    <w:tmpl w:val="0E4CF092"/>
    <w:lvl w:ilvl="0" w:tplc="0CCEA10E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477EB"/>
    <w:multiLevelType w:val="hybridMultilevel"/>
    <w:tmpl w:val="776CC88A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970794"/>
    <w:multiLevelType w:val="multilevel"/>
    <w:tmpl w:val="A34AB8B0"/>
    <w:styleLink w:val="MyTHNumbering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288"/>
      </w:pPr>
      <w:rPr>
        <w:rFonts w:hint="default"/>
      </w:rPr>
    </w:lvl>
    <w:lvl w:ilvl="4">
      <w:start w:val="1"/>
      <w:numFmt w:val="thaiLetters"/>
      <w:suff w:val="space"/>
      <w:lvlText w:val="%5)"/>
      <w:lvlJc w:val="left"/>
      <w:pPr>
        <w:ind w:left="0" w:firstLine="720"/>
      </w:pPr>
      <w:rPr>
        <w:rFonts w:hint="default"/>
      </w:rPr>
    </w:lvl>
    <w:lvl w:ilvl="5">
      <w:start w:val="1"/>
      <w:numFmt w:val="decimal"/>
      <w:suff w:val="space"/>
      <w:lvlText w:val="%5-%6)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suff w:val="space"/>
      <w:lvlText w:val="%5-%6.%7)"/>
      <w:lvlJc w:val="left"/>
      <w:pPr>
        <w:ind w:left="0" w:firstLine="720"/>
      </w:pPr>
      <w:rPr>
        <w:rFonts w:hint="default"/>
      </w:rPr>
    </w:lvl>
    <w:lvl w:ilvl="7">
      <w:start w:val="1"/>
      <w:numFmt w:val="decimal"/>
      <w:suff w:val="space"/>
      <w:lvlText w:val="%5-%6.%7.%8)"/>
      <w:lvlJc w:val="left"/>
      <w:pPr>
        <w:ind w:left="0" w:firstLine="720"/>
      </w:pPr>
      <w:rPr>
        <w:rFonts w:hint="default"/>
      </w:rPr>
    </w:lvl>
    <w:lvl w:ilvl="8">
      <w:start w:val="1"/>
      <w:numFmt w:val="decimal"/>
      <w:suff w:val="space"/>
      <w:lvlText w:val="%5-%6.%7.%8.%9)"/>
      <w:lvlJc w:val="left"/>
      <w:pPr>
        <w:ind w:left="0" w:firstLine="720"/>
      </w:pPr>
      <w:rPr>
        <w:rFonts w:hint="default"/>
      </w:rPr>
    </w:lvl>
  </w:abstractNum>
  <w:abstractNum w:abstractNumId="9" w15:restartNumberingAfterBreak="0">
    <w:nsid w:val="3A784FCC"/>
    <w:multiLevelType w:val="hybridMultilevel"/>
    <w:tmpl w:val="3BD6F4D8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B3362B"/>
    <w:multiLevelType w:val="hybridMultilevel"/>
    <w:tmpl w:val="96B89910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F50D84"/>
    <w:multiLevelType w:val="hybridMultilevel"/>
    <w:tmpl w:val="4AB6A1C6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83F1D"/>
    <w:multiLevelType w:val="hybridMultilevel"/>
    <w:tmpl w:val="F836F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EA656D"/>
    <w:multiLevelType w:val="hybridMultilevel"/>
    <w:tmpl w:val="0F3AA6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31B61E1"/>
    <w:multiLevelType w:val="hybridMultilevel"/>
    <w:tmpl w:val="0F3AA6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92E6A51"/>
    <w:multiLevelType w:val="hybridMultilevel"/>
    <w:tmpl w:val="E68E924A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6C26EE"/>
    <w:multiLevelType w:val="hybridMultilevel"/>
    <w:tmpl w:val="64B84F50"/>
    <w:lvl w:ilvl="0" w:tplc="57CA56FC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6F7885"/>
    <w:multiLevelType w:val="multilevel"/>
    <w:tmpl w:val="A34AB8B0"/>
    <w:numStyleLink w:val="MyTHNumbering"/>
  </w:abstractNum>
  <w:abstractNum w:abstractNumId="18" w15:restartNumberingAfterBreak="0">
    <w:nsid w:val="6E0E50D8"/>
    <w:multiLevelType w:val="hybridMultilevel"/>
    <w:tmpl w:val="0F3AA6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B9E2AD6"/>
    <w:multiLevelType w:val="multilevel"/>
    <w:tmpl w:val="3CF631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thaiLetters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5-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5-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5-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5-%6.%7.%8.%9)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7C5C31FE"/>
    <w:multiLevelType w:val="multilevel"/>
    <w:tmpl w:val="A34AB8B0"/>
    <w:numStyleLink w:val="MyTHNumbering"/>
  </w:abstractNum>
  <w:abstractNum w:abstractNumId="21" w15:restartNumberingAfterBreak="0">
    <w:nsid w:val="7DD36DF8"/>
    <w:multiLevelType w:val="hybridMultilevel"/>
    <w:tmpl w:val="35788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7"/>
  </w:num>
  <w:num w:numId="4">
    <w:abstractNumId w:val="17"/>
  </w:num>
  <w:num w:numId="5">
    <w:abstractNumId w:val="17"/>
  </w:num>
  <w:num w:numId="6">
    <w:abstractNumId w:val="19"/>
  </w:num>
  <w:num w:numId="7">
    <w:abstractNumId w:val="19"/>
  </w:num>
  <w:num w:numId="8">
    <w:abstractNumId w:val="19"/>
  </w:num>
  <w:num w:numId="9">
    <w:abstractNumId w:val="19"/>
  </w:num>
  <w:num w:numId="10">
    <w:abstractNumId w:val="19"/>
  </w:num>
  <w:num w:numId="11">
    <w:abstractNumId w:val="20"/>
  </w:num>
  <w:num w:numId="12">
    <w:abstractNumId w:val="3"/>
  </w:num>
  <w:num w:numId="13">
    <w:abstractNumId w:val="4"/>
  </w:num>
  <w:num w:numId="14">
    <w:abstractNumId w:val="1"/>
  </w:num>
  <w:num w:numId="15">
    <w:abstractNumId w:val="16"/>
  </w:num>
  <w:num w:numId="16">
    <w:abstractNumId w:val="0"/>
  </w:num>
  <w:num w:numId="17">
    <w:abstractNumId w:val="5"/>
  </w:num>
  <w:num w:numId="18">
    <w:abstractNumId w:val="21"/>
  </w:num>
  <w:num w:numId="19">
    <w:abstractNumId w:val="12"/>
  </w:num>
  <w:num w:numId="20">
    <w:abstractNumId w:val="7"/>
  </w:num>
  <w:num w:numId="21">
    <w:abstractNumId w:val="15"/>
  </w:num>
  <w:num w:numId="22">
    <w:abstractNumId w:val="10"/>
  </w:num>
  <w:num w:numId="23">
    <w:abstractNumId w:val="9"/>
  </w:num>
  <w:num w:numId="24">
    <w:abstractNumId w:val="11"/>
  </w:num>
  <w:num w:numId="25">
    <w:abstractNumId w:val="4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lvl w:ilvl="4">
        <w:start w:val="1"/>
        <w:numFmt w:val="thaiLetters"/>
        <w:pStyle w:val="Heading5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26">
    <w:abstractNumId w:val="4"/>
    <w:lvlOverride w:ilvl="0">
      <w:startOverride w:val="1"/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pStyle w:val="Heading5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</w:num>
  <w:num w:numId="29">
    <w:abstractNumId w:val="13"/>
  </w:num>
  <w:num w:numId="30">
    <w:abstractNumId w:val="6"/>
  </w:num>
  <w:num w:numId="31">
    <w:abstractNumId w:val="14"/>
  </w:num>
  <w:num w:numId="32">
    <w:abstractNumId w:val="18"/>
  </w:num>
  <w:num w:numId="33">
    <w:abstractNumId w:val="4"/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BA2"/>
    <w:rsid w:val="00000202"/>
    <w:rsid w:val="00000409"/>
    <w:rsid w:val="000057AD"/>
    <w:rsid w:val="00007BC2"/>
    <w:rsid w:val="00010C1A"/>
    <w:rsid w:val="0001111C"/>
    <w:rsid w:val="00011D6B"/>
    <w:rsid w:val="0001203B"/>
    <w:rsid w:val="00012705"/>
    <w:rsid w:val="00016B6B"/>
    <w:rsid w:val="0002222B"/>
    <w:rsid w:val="00023D3F"/>
    <w:rsid w:val="00024D8A"/>
    <w:rsid w:val="000252BC"/>
    <w:rsid w:val="000332B4"/>
    <w:rsid w:val="000354A0"/>
    <w:rsid w:val="00041FCA"/>
    <w:rsid w:val="00043847"/>
    <w:rsid w:val="00043B61"/>
    <w:rsid w:val="000453B5"/>
    <w:rsid w:val="000454BA"/>
    <w:rsid w:val="00046425"/>
    <w:rsid w:val="00046706"/>
    <w:rsid w:val="00046791"/>
    <w:rsid w:val="00047100"/>
    <w:rsid w:val="00047651"/>
    <w:rsid w:val="000508DD"/>
    <w:rsid w:val="000522F8"/>
    <w:rsid w:val="000534BC"/>
    <w:rsid w:val="00053FE8"/>
    <w:rsid w:val="00063524"/>
    <w:rsid w:val="00064408"/>
    <w:rsid w:val="0006695C"/>
    <w:rsid w:val="000702EE"/>
    <w:rsid w:val="0007189A"/>
    <w:rsid w:val="00072559"/>
    <w:rsid w:val="000736F1"/>
    <w:rsid w:val="00073960"/>
    <w:rsid w:val="000847E9"/>
    <w:rsid w:val="00084BA3"/>
    <w:rsid w:val="00085192"/>
    <w:rsid w:val="000942C7"/>
    <w:rsid w:val="000A024A"/>
    <w:rsid w:val="000A1F0D"/>
    <w:rsid w:val="000A375F"/>
    <w:rsid w:val="000A5309"/>
    <w:rsid w:val="000A6A1F"/>
    <w:rsid w:val="000B0FBF"/>
    <w:rsid w:val="000B34A4"/>
    <w:rsid w:val="000B664A"/>
    <w:rsid w:val="000C023D"/>
    <w:rsid w:val="000C0DEC"/>
    <w:rsid w:val="000C1D7B"/>
    <w:rsid w:val="000C2059"/>
    <w:rsid w:val="000C62AD"/>
    <w:rsid w:val="000C6E48"/>
    <w:rsid w:val="000C75E7"/>
    <w:rsid w:val="000C7981"/>
    <w:rsid w:val="000C7B6B"/>
    <w:rsid w:val="000D1372"/>
    <w:rsid w:val="000D31B1"/>
    <w:rsid w:val="000D36B6"/>
    <w:rsid w:val="000E06EC"/>
    <w:rsid w:val="000E2483"/>
    <w:rsid w:val="000E47CC"/>
    <w:rsid w:val="000E48E5"/>
    <w:rsid w:val="000F2E0A"/>
    <w:rsid w:val="000F2E3D"/>
    <w:rsid w:val="000F7C1F"/>
    <w:rsid w:val="00101CC4"/>
    <w:rsid w:val="001046FB"/>
    <w:rsid w:val="00107490"/>
    <w:rsid w:val="0011002E"/>
    <w:rsid w:val="00110AEF"/>
    <w:rsid w:val="001120EC"/>
    <w:rsid w:val="001143BC"/>
    <w:rsid w:val="00115CDF"/>
    <w:rsid w:val="00127736"/>
    <w:rsid w:val="00130779"/>
    <w:rsid w:val="00130807"/>
    <w:rsid w:val="001308CF"/>
    <w:rsid w:val="00133536"/>
    <w:rsid w:val="00135E27"/>
    <w:rsid w:val="00136B58"/>
    <w:rsid w:val="00143C8A"/>
    <w:rsid w:val="001443FB"/>
    <w:rsid w:val="001511DB"/>
    <w:rsid w:val="001519E9"/>
    <w:rsid w:val="00151DAD"/>
    <w:rsid w:val="00154618"/>
    <w:rsid w:val="0015498E"/>
    <w:rsid w:val="001569C5"/>
    <w:rsid w:val="001627D8"/>
    <w:rsid w:val="00167E9C"/>
    <w:rsid w:val="001704DD"/>
    <w:rsid w:val="001705A9"/>
    <w:rsid w:val="001721F2"/>
    <w:rsid w:val="00172D10"/>
    <w:rsid w:val="001741ED"/>
    <w:rsid w:val="00183A5F"/>
    <w:rsid w:val="00191647"/>
    <w:rsid w:val="001919C6"/>
    <w:rsid w:val="00194A8A"/>
    <w:rsid w:val="00196DC7"/>
    <w:rsid w:val="001A19AE"/>
    <w:rsid w:val="001A2582"/>
    <w:rsid w:val="001A6CF5"/>
    <w:rsid w:val="001B0211"/>
    <w:rsid w:val="001B0816"/>
    <w:rsid w:val="001B0B8A"/>
    <w:rsid w:val="001B3142"/>
    <w:rsid w:val="001B33CB"/>
    <w:rsid w:val="001B7539"/>
    <w:rsid w:val="001B7725"/>
    <w:rsid w:val="001C2151"/>
    <w:rsid w:val="001C46F5"/>
    <w:rsid w:val="001C4F1F"/>
    <w:rsid w:val="001C5BD5"/>
    <w:rsid w:val="001D5DA4"/>
    <w:rsid w:val="001E0856"/>
    <w:rsid w:val="001E0880"/>
    <w:rsid w:val="001E0AAB"/>
    <w:rsid w:val="001E293B"/>
    <w:rsid w:val="001E499B"/>
    <w:rsid w:val="001E6F52"/>
    <w:rsid w:val="001E7364"/>
    <w:rsid w:val="001F2F93"/>
    <w:rsid w:val="001F391D"/>
    <w:rsid w:val="001F5BA8"/>
    <w:rsid w:val="001F5F5E"/>
    <w:rsid w:val="001F6BD1"/>
    <w:rsid w:val="00202C98"/>
    <w:rsid w:val="0020508A"/>
    <w:rsid w:val="002119AF"/>
    <w:rsid w:val="002120B3"/>
    <w:rsid w:val="00212223"/>
    <w:rsid w:val="00214317"/>
    <w:rsid w:val="0022078C"/>
    <w:rsid w:val="00222955"/>
    <w:rsid w:val="002267EE"/>
    <w:rsid w:val="002355DC"/>
    <w:rsid w:val="00237608"/>
    <w:rsid w:val="00237A03"/>
    <w:rsid w:val="00237EB7"/>
    <w:rsid w:val="00240D13"/>
    <w:rsid w:val="002410B4"/>
    <w:rsid w:val="00245BD9"/>
    <w:rsid w:val="0024740C"/>
    <w:rsid w:val="00260A78"/>
    <w:rsid w:val="00262229"/>
    <w:rsid w:val="00262DA9"/>
    <w:rsid w:val="00263AEA"/>
    <w:rsid w:val="00264416"/>
    <w:rsid w:val="00264665"/>
    <w:rsid w:val="00264E89"/>
    <w:rsid w:val="00267319"/>
    <w:rsid w:val="00267A4A"/>
    <w:rsid w:val="00267C7F"/>
    <w:rsid w:val="00271ED8"/>
    <w:rsid w:val="00272600"/>
    <w:rsid w:val="00274480"/>
    <w:rsid w:val="00274866"/>
    <w:rsid w:val="002860A7"/>
    <w:rsid w:val="002876FE"/>
    <w:rsid w:val="0029352D"/>
    <w:rsid w:val="00293974"/>
    <w:rsid w:val="00295578"/>
    <w:rsid w:val="002968DA"/>
    <w:rsid w:val="0029758B"/>
    <w:rsid w:val="002A57FD"/>
    <w:rsid w:val="002B2D07"/>
    <w:rsid w:val="002B2EB1"/>
    <w:rsid w:val="002B4AB4"/>
    <w:rsid w:val="002B60E2"/>
    <w:rsid w:val="002C1E72"/>
    <w:rsid w:val="002C68F9"/>
    <w:rsid w:val="002D0FDD"/>
    <w:rsid w:val="002D26D8"/>
    <w:rsid w:val="002D3563"/>
    <w:rsid w:val="002D681F"/>
    <w:rsid w:val="002E57B8"/>
    <w:rsid w:val="002E7289"/>
    <w:rsid w:val="002F21EB"/>
    <w:rsid w:val="002F41ED"/>
    <w:rsid w:val="002F4913"/>
    <w:rsid w:val="002F5B2B"/>
    <w:rsid w:val="002F5DE2"/>
    <w:rsid w:val="002F70D8"/>
    <w:rsid w:val="002F74F1"/>
    <w:rsid w:val="003013FE"/>
    <w:rsid w:val="00303198"/>
    <w:rsid w:val="00312B34"/>
    <w:rsid w:val="003203E6"/>
    <w:rsid w:val="00322125"/>
    <w:rsid w:val="00324152"/>
    <w:rsid w:val="00331D6C"/>
    <w:rsid w:val="00332A47"/>
    <w:rsid w:val="00335E4B"/>
    <w:rsid w:val="00340BD6"/>
    <w:rsid w:val="003416F9"/>
    <w:rsid w:val="003420BD"/>
    <w:rsid w:val="00346F08"/>
    <w:rsid w:val="00347C66"/>
    <w:rsid w:val="00350581"/>
    <w:rsid w:val="00350EF0"/>
    <w:rsid w:val="003523AA"/>
    <w:rsid w:val="00354BE3"/>
    <w:rsid w:val="00354D81"/>
    <w:rsid w:val="003600C7"/>
    <w:rsid w:val="00366B18"/>
    <w:rsid w:val="003751CA"/>
    <w:rsid w:val="00375733"/>
    <w:rsid w:val="003769F1"/>
    <w:rsid w:val="00377538"/>
    <w:rsid w:val="00385C1E"/>
    <w:rsid w:val="003862B0"/>
    <w:rsid w:val="00390399"/>
    <w:rsid w:val="00392834"/>
    <w:rsid w:val="003A2D17"/>
    <w:rsid w:val="003B0637"/>
    <w:rsid w:val="003B3159"/>
    <w:rsid w:val="003C086E"/>
    <w:rsid w:val="003C0A74"/>
    <w:rsid w:val="003C34CB"/>
    <w:rsid w:val="003C3FA4"/>
    <w:rsid w:val="003D0D85"/>
    <w:rsid w:val="003D16CC"/>
    <w:rsid w:val="003D1A4F"/>
    <w:rsid w:val="003D218B"/>
    <w:rsid w:val="003D4AC0"/>
    <w:rsid w:val="003D56AB"/>
    <w:rsid w:val="003D5730"/>
    <w:rsid w:val="003E1315"/>
    <w:rsid w:val="003E38BE"/>
    <w:rsid w:val="003E4B00"/>
    <w:rsid w:val="003E4DA3"/>
    <w:rsid w:val="003E5991"/>
    <w:rsid w:val="003E747B"/>
    <w:rsid w:val="003F047E"/>
    <w:rsid w:val="003F1125"/>
    <w:rsid w:val="003F1F5F"/>
    <w:rsid w:val="003F25ED"/>
    <w:rsid w:val="003F45DC"/>
    <w:rsid w:val="00401F32"/>
    <w:rsid w:val="0041310C"/>
    <w:rsid w:val="004139E1"/>
    <w:rsid w:val="00414742"/>
    <w:rsid w:val="004158A9"/>
    <w:rsid w:val="004158F4"/>
    <w:rsid w:val="00423DAD"/>
    <w:rsid w:val="0042605B"/>
    <w:rsid w:val="00430D19"/>
    <w:rsid w:val="004312E7"/>
    <w:rsid w:val="00431AB5"/>
    <w:rsid w:val="00432CD5"/>
    <w:rsid w:val="00436606"/>
    <w:rsid w:val="00437DB1"/>
    <w:rsid w:val="00441B70"/>
    <w:rsid w:val="00442B55"/>
    <w:rsid w:val="0044386A"/>
    <w:rsid w:val="00445C00"/>
    <w:rsid w:val="00447C9A"/>
    <w:rsid w:val="00450704"/>
    <w:rsid w:val="00450A8F"/>
    <w:rsid w:val="0045184D"/>
    <w:rsid w:val="004522C9"/>
    <w:rsid w:val="0045239C"/>
    <w:rsid w:val="00461B6F"/>
    <w:rsid w:val="004620FE"/>
    <w:rsid w:val="00462840"/>
    <w:rsid w:val="0046585A"/>
    <w:rsid w:val="004660D6"/>
    <w:rsid w:val="00471D21"/>
    <w:rsid w:val="00472235"/>
    <w:rsid w:val="00475A1C"/>
    <w:rsid w:val="00476459"/>
    <w:rsid w:val="00476B92"/>
    <w:rsid w:val="0048067C"/>
    <w:rsid w:val="00481326"/>
    <w:rsid w:val="00483524"/>
    <w:rsid w:val="004868C5"/>
    <w:rsid w:val="004876F4"/>
    <w:rsid w:val="004910F1"/>
    <w:rsid w:val="00493A99"/>
    <w:rsid w:val="004A1821"/>
    <w:rsid w:val="004A4437"/>
    <w:rsid w:val="004A6659"/>
    <w:rsid w:val="004A6990"/>
    <w:rsid w:val="004A7DA9"/>
    <w:rsid w:val="004B06DD"/>
    <w:rsid w:val="004B149D"/>
    <w:rsid w:val="004B6084"/>
    <w:rsid w:val="004B622C"/>
    <w:rsid w:val="004B7139"/>
    <w:rsid w:val="004C1560"/>
    <w:rsid w:val="004C220E"/>
    <w:rsid w:val="004C4816"/>
    <w:rsid w:val="004C6806"/>
    <w:rsid w:val="004C68BC"/>
    <w:rsid w:val="004C6925"/>
    <w:rsid w:val="004D1A29"/>
    <w:rsid w:val="004D1B2C"/>
    <w:rsid w:val="004D4798"/>
    <w:rsid w:val="004D48CB"/>
    <w:rsid w:val="004D4A7F"/>
    <w:rsid w:val="004D52C9"/>
    <w:rsid w:val="004E1EBB"/>
    <w:rsid w:val="004E43B1"/>
    <w:rsid w:val="004E5A15"/>
    <w:rsid w:val="004E5D7B"/>
    <w:rsid w:val="004F22CA"/>
    <w:rsid w:val="004F3485"/>
    <w:rsid w:val="004F471B"/>
    <w:rsid w:val="004F48F6"/>
    <w:rsid w:val="004F721D"/>
    <w:rsid w:val="00500CDB"/>
    <w:rsid w:val="00501134"/>
    <w:rsid w:val="00504F87"/>
    <w:rsid w:val="00510E40"/>
    <w:rsid w:val="00511B36"/>
    <w:rsid w:val="00514132"/>
    <w:rsid w:val="00521294"/>
    <w:rsid w:val="0052217A"/>
    <w:rsid w:val="005230A1"/>
    <w:rsid w:val="00524E6F"/>
    <w:rsid w:val="0052500E"/>
    <w:rsid w:val="00526BF3"/>
    <w:rsid w:val="00527883"/>
    <w:rsid w:val="00530E96"/>
    <w:rsid w:val="0053284D"/>
    <w:rsid w:val="00532F51"/>
    <w:rsid w:val="00533063"/>
    <w:rsid w:val="0053791B"/>
    <w:rsid w:val="0054135A"/>
    <w:rsid w:val="00543387"/>
    <w:rsid w:val="00547971"/>
    <w:rsid w:val="005512B3"/>
    <w:rsid w:val="00553D99"/>
    <w:rsid w:val="00561873"/>
    <w:rsid w:val="00566246"/>
    <w:rsid w:val="005700A4"/>
    <w:rsid w:val="00572A93"/>
    <w:rsid w:val="005745E5"/>
    <w:rsid w:val="0057783A"/>
    <w:rsid w:val="005865AA"/>
    <w:rsid w:val="005874E3"/>
    <w:rsid w:val="00593272"/>
    <w:rsid w:val="005944FD"/>
    <w:rsid w:val="00594D04"/>
    <w:rsid w:val="00596340"/>
    <w:rsid w:val="005A3C9A"/>
    <w:rsid w:val="005A3EA3"/>
    <w:rsid w:val="005B0901"/>
    <w:rsid w:val="005B1695"/>
    <w:rsid w:val="005B1D0B"/>
    <w:rsid w:val="005B3E4D"/>
    <w:rsid w:val="005B7887"/>
    <w:rsid w:val="005C0163"/>
    <w:rsid w:val="005C2196"/>
    <w:rsid w:val="005C5BA2"/>
    <w:rsid w:val="005C62E3"/>
    <w:rsid w:val="005C6885"/>
    <w:rsid w:val="005C71F5"/>
    <w:rsid w:val="005D36DB"/>
    <w:rsid w:val="005D600D"/>
    <w:rsid w:val="005E31B7"/>
    <w:rsid w:val="005E52B7"/>
    <w:rsid w:val="005E6B20"/>
    <w:rsid w:val="005F06E5"/>
    <w:rsid w:val="005F5A86"/>
    <w:rsid w:val="00607B7C"/>
    <w:rsid w:val="00611A53"/>
    <w:rsid w:val="0061713E"/>
    <w:rsid w:val="00627272"/>
    <w:rsid w:val="00630B42"/>
    <w:rsid w:val="00631B01"/>
    <w:rsid w:val="00631DB3"/>
    <w:rsid w:val="00632DCE"/>
    <w:rsid w:val="00634FBB"/>
    <w:rsid w:val="006360AB"/>
    <w:rsid w:val="006416C5"/>
    <w:rsid w:val="00642338"/>
    <w:rsid w:val="00643C75"/>
    <w:rsid w:val="0065315C"/>
    <w:rsid w:val="006605AB"/>
    <w:rsid w:val="00662778"/>
    <w:rsid w:val="00664BF0"/>
    <w:rsid w:val="00665C2B"/>
    <w:rsid w:val="0067306B"/>
    <w:rsid w:val="00675094"/>
    <w:rsid w:val="00676534"/>
    <w:rsid w:val="00677A94"/>
    <w:rsid w:val="006800D8"/>
    <w:rsid w:val="00685D6A"/>
    <w:rsid w:val="0068643A"/>
    <w:rsid w:val="00687403"/>
    <w:rsid w:val="00694E70"/>
    <w:rsid w:val="0069683A"/>
    <w:rsid w:val="006A07C1"/>
    <w:rsid w:val="006A13F5"/>
    <w:rsid w:val="006A1548"/>
    <w:rsid w:val="006A47E2"/>
    <w:rsid w:val="006B14AF"/>
    <w:rsid w:val="006B14CD"/>
    <w:rsid w:val="006B6296"/>
    <w:rsid w:val="006B64BB"/>
    <w:rsid w:val="006C1746"/>
    <w:rsid w:val="006C3064"/>
    <w:rsid w:val="006C7FDB"/>
    <w:rsid w:val="006D245A"/>
    <w:rsid w:val="006D25DF"/>
    <w:rsid w:val="006D2A54"/>
    <w:rsid w:val="006D49CF"/>
    <w:rsid w:val="006D4AB4"/>
    <w:rsid w:val="006D4D7E"/>
    <w:rsid w:val="006D792B"/>
    <w:rsid w:val="006E0035"/>
    <w:rsid w:val="006E2962"/>
    <w:rsid w:val="006E6C55"/>
    <w:rsid w:val="006E7512"/>
    <w:rsid w:val="006E7DF6"/>
    <w:rsid w:val="006F0B76"/>
    <w:rsid w:val="006F17B1"/>
    <w:rsid w:val="006F6D9B"/>
    <w:rsid w:val="00703053"/>
    <w:rsid w:val="007037E1"/>
    <w:rsid w:val="00711CFB"/>
    <w:rsid w:val="007123B0"/>
    <w:rsid w:val="00717900"/>
    <w:rsid w:val="007300F2"/>
    <w:rsid w:val="007304AF"/>
    <w:rsid w:val="00736F22"/>
    <w:rsid w:val="00741E2A"/>
    <w:rsid w:val="007448D3"/>
    <w:rsid w:val="00747F77"/>
    <w:rsid w:val="007503DC"/>
    <w:rsid w:val="00752690"/>
    <w:rsid w:val="007546D4"/>
    <w:rsid w:val="007604F2"/>
    <w:rsid w:val="00760EF5"/>
    <w:rsid w:val="00762241"/>
    <w:rsid w:val="00766CA6"/>
    <w:rsid w:val="00767779"/>
    <w:rsid w:val="00771F88"/>
    <w:rsid w:val="007764F9"/>
    <w:rsid w:val="00777CE9"/>
    <w:rsid w:val="00780198"/>
    <w:rsid w:val="007849F2"/>
    <w:rsid w:val="00795231"/>
    <w:rsid w:val="0079634C"/>
    <w:rsid w:val="00797816"/>
    <w:rsid w:val="007A13AC"/>
    <w:rsid w:val="007A66F8"/>
    <w:rsid w:val="007B3F61"/>
    <w:rsid w:val="007B4EC5"/>
    <w:rsid w:val="007B5788"/>
    <w:rsid w:val="007B704C"/>
    <w:rsid w:val="007C4FD3"/>
    <w:rsid w:val="007C6B9A"/>
    <w:rsid w:val="007C7A00"/>
    <w:rsid w:val="007D0BA1"/>
    <w:rsid w:val="007D3601"/>
    <w:rsid w:val="007D5312"/>
    <w:rsid w:val="007D7147"/>
    <w:rsid w:val="007E05EB"/>
    <w:rsid w:val="007E18B3"/>
    <w:rsid w:val="007F1FD9"/>
    <w:rsid w:val="00800E2D"/>
    <w:rsid w:val="00803591"/>
    <w:rsid w:val="00803B66"/>
    <w:rsid w:val="00807A0D"/>
    <w:rsid w:val="00807DF2"/>
    <w:rsid w:val="008218A5"/>
    <w:rsid w:val="00821FBB"/>
    <w:rsid w:val="008336E6"/>
    <w:rsid w:val="00833F10"/>
    <w:rsid w:val="008440D3"/>
    <w:rsid w:val="00844C55"/>
    <w:rsid w:val="00850223"/>
    <w:rsid w:val="008512E8"/>
    <w:rsid w:val="00852A14"/>
    <w:rsid w:val="00852FB7"/>
    <w:rsid w:val="00855233"/>
    <w:rsid w:val="0085624B"/>
    <w:rsid w:val="00860410"/>
    <w:rsid w:val="00862BE9"/>
    <w:rsid w:val="00864958"/>
    <w:rsid w:val="00864EB7"/>
    <w:rsid w:val="0087118A"/>
    <w:rsid w:val="0087173A"/>
    <w:rsid w:val="00876560"/>
    <w:rsid w:val="00880515"/>
    <w:rsid w:val="00882FD0"/>
    <w:rsid w:val="00887C30"/>
    <w:rsid w:val="0089156F"/>
    <w:rsid w:val="008A4A57"/>
    <w:rsid w:val="008B0B81"/>
    <w:rsid w:val="008B1133"/>
    <w:rsid w:val="008B3DF4"/>
    <w:rsid w:val="008C0862"/>
    <w:rsid w:val="008C27F7"/>
    <w:rsid w:val="008C2EEE"/>
    <w:rsid w:val="008C528E"/>
    <w:rsid w:val="008C7170"/>
    <w:rsid w:val="008D265F"/>
    <w:rsid w:val="008D2DA1"/>
    <w:rsid w:val="008E2828"/>
    <w:rsid w:val="008E3218"/>
    <w:rsid w:val="008E4A44"/>
    <w:rsid w:val="008E50D8"/>
    <w:rsid w:val="008F6EA8"/>
    <w:rsid w:val="0090207D"/>
    <w:rsid w:val="00903A52"/>
    <w:rsid w:val="00903FBC"/>
    <w:rsid w:val="00911311"/>
    <w:rsid w:val="00911B07"/>
    <w:rsid w:val="00912991"/>
    <w:rsid w:val="00913738"/>
    <w:rsid w:val="009144F9"/>
    <w:rsid w:val="00921E45"/>
    <w:rsid w:val="00922547"/>
    <w:rsid w:val="0092391F"/>
    <w:rsid w:val="00925D22"/>
    <w:rsid w:val="00931039"/>
    <w:rsid w:val="00932295"/>
    <w:rsid w:val="009324E8"/>
    <w:rsid w:val="009326D7"/>
    <w:rsid w:val="009424AC"/>
    <w:rsid w:val="00945965"/>
    <w:rsid w:val="009469BA"/>
    <w:rsid w:val="00946F38"/>
    <w:rsid w:val="00950194"/>
    <w:rsid w:val="009538F3"/>
    <w:rsid w:val="00955536"/>
    <w:rsid w:val="009558A6"/>
    <w:rsid w:val="00955D2A"/>
    <w:rsid w:val="00956148"/>
    <w:rsid w:val="00960091"/>
    <w:rsid w:val="00961BAF"/>
    <w:rsid w:val="0096413C"/>
    <w:rsid w:val="00966C2C"/>
    <w:rsid w:val="00970273"/>
    <w:rsid w:val="009771F3"/>
    <w:rsid w:val="009778BD"/>
    <w:rsid w:val="00977B01"/>
    <w:rsid w:val="009816F5"/>
    <w:rsid w:val="0098290A"/>
    <w:rsid w:val="00986B66"/>
    <w:rsid w:val="009945ED"/>
    <w:rsid w:val="00996FCF"/>
    <w:rsid w:val="009A1F97"/>
    <w:rsid w:val="009A34BF"/>
    <w:rsid w:val="009A3C35"/>
    <w:rsid w:val="009A7E4C"/>
    <w:rsid w:val="009B24D0"/>
    <w:rsid w:val="009B3B10"/>
    <w:rsid w:val="009C0730"/>
    <w:rsid w:val="009C36BD"/>
    <w:rsid w:val="009C445C"/>
    <w:rsid w:val="009C60CC"/>
    <w:rsid w:val="009C7876"/>
    <w:rsid w:val="009D1C0D"/>
    <w:rsid w:val="009D1CDE"/>
    <w:rsid w:val="009D227B"/>
    <w:rsid w:val="009D7968"/>
    <w:rsid w:val="009E06FA"/>
    <w:rsid w:val="009E0C36"/>
    <w:rsid w:val="009E10F4"/>
    <w:rsid w:val="009F3B9B"/>
    <w:rsid w:val="00A00B6D"/>
    <w:rsid w:val="00A01FE2"/>
    <w:rsid w:val="00A0523B"/>
    <w:rsid w:val="00A10321"/>
    <w:rsid w:val="00A129CA"/>
    <w:rsid w:val="00A1380B"/>
    <w:rsid w:val="00A159AE"/>
    <w:rsid w:val="00A1630D"/>
    <w:rsid w:val="00A16359"/>
    <w:rsid w:val="00A211F9"/>
    <w:rsid w:val="00A261A4"/>
    <w:rsid w:val="00A26405"/>
    <w:rsid w:val="00A27840"/>
    <w:rsid w:val="00A30A3B"/>
    <w:rsid w:val="00A325DF"/>
    <w:rsid w:val="00A33F37"/>
    <w:rsid w:val="00A341F5"/>
    <w:rsid w:val="00A3587E"/>
    <w:rsid w:val="00A36DFD"/>
    <w:rsid w:val="00A51813"/>
    <w:rsid w:val="00A5362F"/>
    <w:rsid w:val="00A536C3"/>
    <w:rsid w:val="00A7159C"/>
    <w:rsid w:val="00A751E2"/>
    <w:rsid w:val="00A800E0"/>
    <w:rsid w:val="00A80C9A"/>
    <w:rsid w:val="00A80CFE"/>
    <w:rsid w:val="00A819FC"/>
    <w:rsid w:val="00A97F5D"/>
    <w:rsid w:val="00AA07F4"/>
    <w:rsid w:val="00AA38F0"/>
    <w:rsid w:val="00AB04A9"/>
    <w:rsid w:val="00AB2572"/>
    <w:rsid w:val="00AB3533"/>
    <w:rsid w:val="00AB3635"/>
    <w:rsid w:val="00AB3D94"/>
    <w:rsid w:val="00AB4B5E"/>
    <w:rsid w:val="00AB59CA"/>
    <w:rsid w:val="00AB7405"/>
    <w:rsid w:val="00AC1EE1"/>
    <w:rsid w:val="00AC2147"/>
    <w:rsid w:val="00AC22F5"/>
    <w:rsid w:val="00AC288C"/>
    <w:rsid w:val="00AC60D9"/>
    <w:rsid w:val="00AD2580"/>
    <w:rsid w:val="00AD3DB7"/>
    <w:rsid w:val="00AD4AEE"/>
    <w:rsid w:val="00AD4B3E"/>
    <w:rsid w:val="00AD5519"/>
    <w:rsid w:val="00AD6EF6"/>
    <w:rsid w:val="00AE31D3"/>
    <w:rsid w:val="00AE4B86"/>
    <w:rsid w:val="00AE5275"/>
    <w:rsid w:val="00AE5379"/>
    <w:rsid w:val="00AE6858"/>
    <w:rsid w:val="00AE68A0"/>
    <w:rsid w:val="00AE7BF3"/>
    <w:rsid w:val="00AF1157"/>
    <w:rsid w:val="00AF3272"/>
    <w:rsid w:val="00AF4A08"/>
    <w:rsid w:val="00B0732B"/>
    <w:rsid w:val="00B13F65"/>
    <w:rsid w:val="00B14870"/>
    <w:rsid w:val="00B1641C"/>
    <w:rsid w:val="00B1672D"/>
    <w:rsid w:val="00B172D9"/>
    <w:rsid w:val="00B206D3"/>
    <w:rsid w:val="00B2509C"/>
    <w:rsid w:val="00B36E8D"/>
    <w:rsid w:val="00B444F9"/>
    <w:rsid w:val="00B45D79"/>
    <w:rsid w:val="00B47D1C"/>
    <w:rsid w:val="00B50B9C"/>
    <w:rsid w:val="00B513D9"/>
    <w:rsid w:val="00B53482"/>
    <w:rsid w:val="00B5379B"/>
    <w:rsid w:val="00B555DD"/>
    <w:rsid w:val="00B57A3E"/>
    <w:rsid w:val="00B60CF6"/>
    <w:rsid w:val="00B62676"/>
    <w:rsid w:val="00B63F98"/>
    <w:rsid w:val="00B65F9B"/>
    <w:rsid w:val="00B71A03"/>
    <w:rsid w:val="00B7278B"/>
    <w:rsid w:val="00B7747A"/>
    <w:rsid w:val="00B81709"/>
    <w:rsid w:val="00B87C66"/>
    <w:rsid w:val="00B9029C"/>
    <w:rsid w:val="00B90C47"/>
    <w:rsid w:val="00B92E22"/>
    <w:rsid w:val="00B948FA"/>
    <w:rsid w:val="00B957D6"/>
    <w:rsid w:val="00B961E8"/>
    <w:rsid w:val="00B965A3"/>
    <w:rsid w:val="00BA03C4"/>
    <w:rsid w:val="00BA0647"/>
    <w:rsid w:val="00BA66BC"/>
    <w:rsid w:val="00BA6922"/>
    <w:rsid w:val="00BB1B2C"/>
    <w:rsid w:val="00BB413D"/>
    <w:rsid w:val="00BB4423"/>
    <w:rsid w:val="00BB6010"/>
    <w:rsid w:val="00BC1257"/>
    <w:rsid w:val="00BC15EF"/>
    <w:rsid w:val="00BC1E45"/>
    <w:rsid w:val="00BC3BA1"/>
    <w:rsid w:val="00BC618B"/>
    <w:rsid w:val="00BC792D"/>
    <w:rsid w:val="00BD023F"/>
    <w:rsid w:val="00BD12A6"/>
    <w:rsid w:val="00BD5D98"/>
    <w:rsid w:val="00BD6264"/>
    <w:rsid w:val="00BD7ADD"/>
    <w:rsid w:val="00BE23AC"/>
    <w:rsid w:val="00BE3C2E"/>
    <w:rsid w:val="00BE3C42"/>
    <w:rsid w:val="00BE42FB"/>
    <w:rsid w:val="00BE578A"/>
    <w:rsid w:val="00BF1F53"/>
    <w:rsid w:val="00BF22A9"/>
    <w:rsid w:val="00BF2EB7"/>
    <w:rsid w:val="00BF6EC2"/>
    <w:rsid w:val="00C0238F"/>
    <w:rsid w:val="00C028CA"/>
    <w:rsid w:val="00C041F2"/>
    <w:rsid w:val="00C1140A"/>
    <w:rsid w:val="00C12C02"/>
    <w:rsid w:val="00C15CB5"/>
    <w:rsid w:val="00C16D86"/>
    <w:rsid w:val="00C173B5"/>
    <w:rsid w:val="00C17CA6"/>
    <w:rsid w:val="00C21D36"/>
    <w:rsid w:val="00C27F18"/>
    <w:rsid w:val="00C30B08"/>
    <w:rsid w:val="00C3188C"/>
    <w:rsid w:val="00C33404"/>
    <w:rsid w:val="00C40B5A"/>
    <w:rsid w:val="00C42301"/>
    <w:rsid w:val="00C4334B"/>
    <w:rsid w:val="00C43701"/>
    <w:rsid w:val="00C459B7"/>
    <w:rsid w:val="00C47802"/>
    <w:rsid w:val="00C51C79"/>
    <w:rsid w:val="00C5234A"/>
    <w:rsid w:val="00C52548"/>
    <w:rsid w:val="00C60ACA"/>
    <w:rsid w:val="00C60C15"/>
    <w:rsid w:val="00C61002"/>
    <w:rsid w:val="00C62FC9"/>
    <w:rsid w:val="00C673C1"/>
    <w:rsid w:val="00C733FC"/>
    <w:rsid w:val="00C75F9A"/>
    <w:rsid w:val="00C76075"/>
    <w:rsid w:val="00C77E2A"/>
    <w:rsid w:val="00C83178"/>
    <w:rsid w:val="00C83354"/>
    <w:rsid w:val="00C8559A"/>
    <w:rsid w:val="00C875B6"/>
    <w:rsid w:val="00C90595"/>
    <w:rsid w:val="00C93C90"/>
    <w:rsid w:val="00C94937"/>
    <w:rsid w:val="00C959E1"/>
    <w:rsid w:val="00C95A31"/>
    <w:rsid w:val="00CA4F89"/>
    <w:rsid w:val="00CA5704"/>
    <w:rsid w:val="00CA5B93"/>
    <w:rsid w:val="00CA71E7"/>
    <w:rsid w:val="00CB07E4"/>
    <w:rsid w:val="00CB0800"/>
    <w:rsid w:val="00CB1D8C"/>
    <w:rsid w:val="00CB5AA9"/>
    <w:rsid w:val="00CB63ED"/>
    <w:rsid w:val="00CB781E"/>
    <w:rsid w:val="00CC0A07"/>
    <w:rsid w:val="00CD6114"/>
    <w:rsid w:val="00CD641E"/>
    <w:rsid w:val="00CD7BC0"/>
    <w:rsid w:val="00CE550D"/>
    <w:rsid w:val="00CE6A66"/>
    <w:rsid w:val="00CE7B51"/>
    <w:rsid w:val="00CF30FC"/>
    <w:rsid w:val="00CF619B"/>
    <w:rsid w:val="00CF6A00"/>
    <w:rsid w:val="00D0396B"/>
    <w:rsid w:val="00D051E3"/>
    <w:rsid w:val="00D0755E"/>
    <w:rsid w:val="00D07BA2"/>
    <w:rsid w:val="00D10679"/>
    <w:rsid w:val="00D14990"/>
    <w:rsid w:val="00D20C87"/>
    <w:rsid w:val="00D2267B"/>
    <w:rsid w:val="00D254B3"/>
    <w:rsid w:val="00D2691E"/>
    <w:rsid w:val="00D27780"/>
    <w:rsid w:val="00D31D1A"/>
    <w:rsid w:val="00D35C7C"/>
    <w:rsid w:val="00D368AA"/>
    <w:rsid w:val="00D4211F"/>
    <w:rsid w:val="00D434CF"/>
    <w:rsid w:val="00D476DC"/>
    <w:rsid w:val="00D50E6E"/>
    <w:rsid w:val="00D550D8"/>
    <w:rsid w:val="00D65B84"/>
    <w:rsid w:val="00D66C4B"/>
    <w:rsid w:val="00D67C50"/>
    <w:rsid w:val="00D715E5"/>
    <w:rsid w:val="00D752F2"/>
    <w:rsid w:val="00D85769"/>
    <w:rsid w:val="00D91ECD"/>
    <w:rsid w:val="00D925B6"/>
    <w:rsid w:val="00D94E8E"/>
    <w:rsid w:val="00D958C4"/>
    <w:rsid w:val="00D97E28"/>
    <w:rsid w:val="00DA202C"/>
    <w:rsid w:val="00DA4D6C"/>
    <w:rsid w:val="00DB25A5"/>
    <w:rsid w:val="00DB764B"/>
    <w:rsid w:val="00DC1E1D"/>
    <w:rsid w:val="00DC352F"/>
    <w:rsid w:val="00DC411C"/>
    <w:rsid w:val="00DC4D32"/>
    <w:rsid w:val="00DD0426"/>
    <w:rsid w:val="00DE179F"/>
    <w:rsid w:val="00DE17A4"/>
    <w:rsid w:val="00DE1ABD"/>
    <w:rsid w:val="00DE5856"/>
    <w:rsid w:val="00DE73EB"/>
    <w:rsid w:val="00DF07E7"/>
    <w:rsid w:val="00DF2DFF"/>
    <w:rsid w:val="00DF53FF"/>
    <w:rsid w:val="00DF5723"/>
    <w:rsid w:val="00E01807"/>
    <w:rsid w:val="00E04B9E"/>
    <w:rsid w:val="00E1184E"/>
    <w:rsid w:val="00E1660D"/>
    <w:rsid w:val="00E17123"/>
    <w:rsid w:val="00E25D14"/>
    <w:rsid w:val="00E26D2D"/>
    <w:rsid w:val="00E27B4D"/>
    <w:rsid w:val="00E27BA0"/>
    <w:rsid w:val="00E40A4C"/>
    <w:rsid w:val="00E41A1F"/>
    <w:rsid w:val="00E431E0"/>
    <w:rsid w:val="00E47514"/>
    <w:rsid w:val="00E50A6F"/>
    <w:rsid w:val="00E61C9A"/>
    <w:rsid w:val="00E6329A"/>
    <w:rsid w:val="00E64E0C"/>
    <w:rsid w:val="00E7000A"/>
    <w:rsid w:val="00E70281"/>
    <w:rsid w:val="00E75E84"/>
    <w:rsid w:val="00E77A00"/>
    <w:rsid w:val="00E8151E"/>
    <w:rsid w:val="00E81ABD"/>
    <w:rsid w:val="00E87E67"/>
    <w:rsid w:val="00E9138F"/>
    <w:rsid w:val="00EA3148"/>
    <w:rsid w:val="00EA448F"/>
    <w:rsid w:val="00EB0442"/>
    <w:rsid w:val="00EB1BFE"/>
    <w:rsid w:val="00EB1EEB"/>
    <w:rsid w:val="00EB24E9"/>
    <w:rsid w:val="00EB5271"/>
    <w:rsid w:val="00EB6339"/>
    <w:rsid w:val="00EB749C"/>
    <w:rsid w:val="00EC186A"/>
    <w:rsid w:val="00EC4E08"/>
    <w:rsid w:val="00EC506A"/>
    <w:rsid w:val="00EC52B6"/>
    <w:rsid w:val="00EC63A5"/>
    <w:rsid w:val="00EC7F8A"/>
    <w:rsid w:val="00ED1745"/>
    <w:rsid w:val="00EE0375"/>
    <w:rsid w:val="00EE341F"/>
    <w:rsid w:val="00EE3ECD"/>
    <w:rsid w:val="00EF0989"/>
    <w:rsid w:val="00EF164E"/>
    <w:rsid w:val="00EF27AD"/>
    <w:rsid w:val="00EF7DD6"/>
    <w:rsid w:val="00F0488E"/>
    <w:rsid w:val="00F05277"/>
    <w:rsid w:val="00F07C61"/>
    <w:rsid w:val="00F104CD"/>
    <w:rsid w:val="00F107A4"/>
    <w:rsid w:val="00F1509E"/>
    <w:rsid w:val="00F17FB8"/>
    <w:rsid w:val="00F21128"/>
    <w:rsid w:val="00F2294F"/>
    <w:rsid w:val="00F23569"/>
    <w:rsid w:val="00F244AF"/>
    <w:rsid w:val="00F377E4"/>
    <w:rsid w:val="00F405A1"/>
    <w:rsid w:val="00F41762"/>
    <w:rsid w:val="00F41CC7"/>
    <w:rsid w:val="00F43570"/>
    <w:rsid w:val="00F476B7"/>
    <w:rsid w:val="00F47814"/>
    <w:rsid w:val="00F50151"/>
    <w:rsid w:val="00F5235E"/>
    <w:rsid w:val="00F52BCC"/>
    <w:rsid w:val="00F548C8"/>
    <w:rsid w:val="00F56DBD"/>
    <w:rsid w:val="00F6036E"/>
    <w:rsid w:val="00F60C5E"/>
    <w:rsid w:val="00F61943"/>
    <w:rsid w:val="00F6310C"/>
    <w:rsid w:val="00F667C0"/>
    <w:rsid w:val="00F730A2"/>
    <w:rsid w:val="00F7500A"/>
    <w:rsid w:val="00F770DA"/>
    <w:rsid w:val="00F809ED"/>
    <w:rsid w:val="00F827A5"/>
    <w:rsid w:val="00F827C1"/>
    <w:rsid w:val="00F82E5D"/>
    <w:rsid w:val="00F83622"/>
    <w:rsid w:val="00F875FE"/>
    <w:rsid w:val="00F957F8"/>
    <w:rsid w:val="00F96CF8"/>
    <w:rsid w:val="00FA4A02"/>
    <w:rsid w:val="00FA7605"/>
    <w:rsid w:val="00FB1F34"/>
    <w:rsid w:val="00FB3B38"/>
    <w:rsid w:val="00FB4633"/>
    <w:rsid w:val="00FB482D"/>
    <w:rsid w:val="00FB73DD"/>
    <w:rsid w:val="00FC040A"/>
    <w:rsid w:val="00FC283E"/>
    <w:rsid w:val="00FC3296"/>
    <w:rsid w:val="00FC7763"/>
    <w:rsid w:val="00FD4FA5"/>
    <w:rsid w:val="00FD62E8"/>
    <w:rsid w:val="00FD7841"/>
    <w:rsid w:val="00FE1A00"/>
    <w:rsid w:val="00FE1A94"/>
    <w:rsid w:val="00FE3CC5"/>
    <w:rsid w:val="00FE7DB3"/>
    <w:rsid w:val="00FF25B2"/>
    <w:rsid w:val="00FF2FE5"/>
    <w:rsid w:val="00FF459C"/>
    <w:rsid w:val="00FF5001"/>
    <w:rsid w:val="00FF6564"/>
    <w:rsid w:val="00FF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EF439C-52A9-40FD-9F80-80F2DDEA9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340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1D36"/>
    <w:pPr>
      <w:keepNext/>
      <w:keepLines/>
      <w:numPr>
        <w:numId w:val="33"/>
      </w:numPr>
      <w:spacing w:before="240" w:after="0"/>
      <w:outlineLvl w:val="0"/>
    </w:pPr>
    <w:rPr>
      <w:rFonts w:eastAsia="TH SarabunPSK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1D36"/>
    <w:pPr>
      <w:keepNext/>
      <w:keepLines/>
      <w:numPr>
        <w:ilvl w:val="1"/>
        <w:numId w:val="33"/>
      </w:numPr>
      <w:spacing w:before="40" w:after="0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1D36"/>
    <w:pPr>
      <w:keepNext/>
      <w:keepLines/>
      <w:numPr>
        <w:ilvl w:val="2"/>
        <w:numId w:val="33"/>
      </w:numPr>
      <w:spacing w:before="40" w:after="0"/>
      <w:outlineLvl w:val="2"/>
    </w:pPr>
    <w:rPr>
      <w:rFonts w:eastAsia="TH SarabunPSK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0730"/>
    <w:pPr>
      <w:keepNext/>
      <w:keepLines/>
      <w:numPr>
        <w:ilvl w:val="3"/>
        <w:numId w:val="33"/>
      </w:numPr>
      <w:spacing w:before="40" w:after="0"/>
      <w:outlineLvl w:val="3"/>
    </w:pPr>
    <w:rPr>
      <w:rFonts w:eastAsia="TH SarabunPSK"/>
      <w:b/>
      <w:bCs/>
      <w:i/>
      <w:iCs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C21D36"/>
    <w:pPr>
      <w:numPr>
        <w:ilvl w:val="4"/>
      </w:numPr>
      <w:jc w:val="thaiDistribute"/>
      <w:outlineLvl w:val="4"/>
    </w:pPr>
    <w:rPr>
      <w:b w:val="0"/>
      <w:bCs w:val="0"/>
      <w:i w:val="0"/>
      <w:iCs w:val="0"/>
    </w:r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C21D36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qFormat/>
    <w:rsid w:val="0020508A"/>
    <w:pPr>
      <w:numPr>
        <w:ilvl w:val="6"/>
      </w:numPr>
      <w:outlineLvl w:val="6"/>
    </w:pPr>
  </w:style>
  <w:style w:type="paragraph" w:styleId="Heading8">
    <w:name w:val="heading 8"/>
    <w:basedOn w:val="Heading6"/>
    <w:next w:val="Normal"/>
    <w:link w:val="Heading8Char"/>
    <w:uiPriority w:val="9"/>
    <w:unhideWhenUsed/>
    <w:qFormat/>
    <w:rsid w:val="0020508A"/>
    <w:pPr>
      <w:numPr>
        <w:ilvl w:val="7"/>
      </w:numPr>
      <w:outlineLvl w:val="7"/>
    </w:pPr>
  </w:style>
  <w:style w:type="paragraph" w:styleId="Heading9">
    <w:name w:val="heading 9"/>
    <w:basedOn w:val="Heading6"/>
    <w:next w:val="Normal"/>
    <w:link w:val="Heading9Char"/>
    <w:uiPriority w:val="9"/>
    <w:unhideWhenUsed/>
    <w:qFormat/>
    <w:rsid w:val="0020508A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numbering" w:customStyle="1" w:styleId="MyTHNumbering">
    <w:name w:val="My TH Numbering"/>
    <w:uiPriority w:val="99"/>
    <w:rsid w:val="00C21D36"/>
    <w:pPr>
      <w:numPr>
        <w:numId w:val="1"/>
      </w:numPr>
    </w:pPr>
  </w:style>
  <w:style w:type="paragraph" w:styleId="NoSpacing">
    <w:name w:val="No Spacing"/>
    <w:link w:val="NoSpacingChar"/>
    <w:uiPriority w:val="1"/>
    <w:qFormat/>
    <w:rsid w:val="00FD62E8"/>
    <w:pPr>
      <w:spacing w:after="0" w:line="240" w:lineRule="auto"/>
    </w:pPr>
    <w:rPr>
      <w:rFonts w:ascii="TH SarabunPSK" w:eastAsiaTheme="minorEastAsia" w:hAnsi="TH SarabunPSK" w:cs="TH SarabunPSK"/>
      <w:sz w:val="12"/>
      <w:szCs w:val="12"/>
    </w:rPr>
  </w:style>
  <w:style w:type="character" w:customStyle="1" w:styleId="NoSpacingChar">
    <w:name w:val="No Spacing Char"/>
    <w:basedOn w:val="DefaultParagraphFont"/>
    <w:link w:val="NoSpacing"/>
    <w:uiPriority w:val="1"/>
    <w:rsid w:val="00FD62E8"/>
    <w:rPr>
      <w:rFonts w:ascii="TH SarabunPSK" w:eastAsiaTheme="minorEastAsia" w:hAnsi="TH SarabunPSK" w:cs="TH SarabunPSK"/>
      <w:sz w:val="12"/>
      <w:szCs w:val="12"/>
    </w:rPr>
  </w:style>
  <w:style w:type="character" w:styleId="Hyperlink">
    <w:name w:val="Hyperlink"/>
    <w:basedOn w:val="DefaultParagraphFont"/>
    <w:uiPriority w:val="99"/>
    <w:unhideWhenUsed/>
    <w:rsid w:val="00596340"/>
    <w:rPr>
      <w:rFonts w:ascii="TH SarabunPSK" w:eastAsia="TH SarabunPSK" w:hAnsi="TH SarabunPSK" w:cs="TH SarabunPSK"/>
      <w:color w:val="auto"/>
      <w:sz w:val="32"/>
      <w:szCs w:val="32"/>
      <w:u w:val="none"/>
    </w:rPr>
  </w:style>
  <w:style w:type="paragraph" w:styleId="Caption">
    <w:name w:val="caption"/>
    <w:basedOn w:val="Normal"/>
    <w:next w:val="Normal"/>
    <w:uiPriority w:val="35"/>
    <w:unhideWhenUsed/>
    <w:qFormat/>
    <w:rsid w:val="00596340"/>
    <w:rPr>
      <w:i/>
      <w:iCs/>
    </w:rPr>
  </w:style>
  <w:style w:type="paragraph" w:styleId="ListParagraph">
    <w:name w:val="List Paragraph"/>
    <w:basedOn w:val="Normal"/>
    <w:uiPriority w:val="34"/>
    <w:qFormat/>
    <w:rsid w:val="008B3DF4"/>
    <w:pPr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96340"/>
    <w:pPr>
      <w:tabs>
        <w:tab w:val="right" w:leader="dot" w:pos="9350"/>
      </w:tabs>
      <w:spacing w:after="100"/>
    </w:pPr>
    <w:rPr>
      <w:rFonts w:eastAsia="TH SarabunPSK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96340"/>
    <w:pPr>
      <w:spacing w:after="100"/>
      <w:ind w:left="320"/>
    </w:pPr>
    <w:rPr>
      <w:rFonts w:eastAsia="TH SarabunPSK"/>
    </w:rPr>
  </w:style>
  <w:style w:type="paragraph" w:styleId="TOC3">
    <w:name w:val="toc 3"/>
    <w:basedOn w:val="Normal"/>
    <w:next w:val="Normal"/>
    <w:autoRedefine/>
    <w:uiPriority w:val="39"/>
    <w:unhideWhenUsed/>
    <w:rsid w:val="00596340"/>
    <w:pPr>
      <w:spacing w:after="100"/>
      <w:ind w:left="640"/>
    </w:pPr>
    <w:rPr>
      <w:rFonts w:eastAsia="TH SarabunPSK"/>
    </w:rPr>
  </w:style>
  <w:style w:type="paragraph" w:styleId="TableofFigures">
    <w:name w:val="table of figures"/>
    <w:basedOn w:val="Normal"/>
    <w:next w:val="Normal"/>
    <w:uiPriority w:val="99"/>
    <w:unhideWhenUsed/>
    <w:rsid w:val="00F0488E"/>
    <w:pPr>
      <w:spacing w:after="20"/>
    </w:pPr>
  </w:style>
  <w:style w:type="character" w:customStyle="1" w:styleId="Heading1Char">
    <w:name w:val="Heading 1 Char"/>
    <w:basedOn w:val="DefaultParagraphFont"/>
    <w:link w:val="Heading1"/>
    <w:uiPriority w:val="9"/>
    <w:rsid w:val="00596340"/>
    <w:rPr>
      <w:rFonts w:ascii="TH SarabunPSK" w:eastAsia="TH SarabunPSK" w:hAnsi="TH SarabunPSK" w:cs="TH SarabunPSK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6340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96340"/>
    <w:rPr>
      <w:rFonts w:ascii="TH SarabunPSK" w:eastAsia="TH SarabunPSK" w:hAnsi="TH SarabunPSK" w:cs="TH SarabunPSK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C0730"/>
    <w:rPr>
      <w:rFonts w:ascii="TH SarabunPSK" w:eastAsia="TH SarabunPSK" w:hAnsi="TH SarabunPSK" w:cs="TH SarabunPSK"/>
      <w:b/>
      <w:bCs/>
      <w:i/>
      <w:iCs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2F4913"/>
    <w:rPr>
      <w:rFonts w:ascii="TH SarabunPSK" w:eastAsia="TH SarabunPSK" w:hAnsi="TH SarabunPSK" w:cs="TH SarabunPSK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rsid w:val="00016B6B"/>
    <w:rPr>
      <w:rFonts w:ascii="TH SarabunPSK" w:eastAsia="TH SarabunPSK" w:hAnsi="TH SarabunPSK" w:cs="TH SarabunPSK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20508A"/>
    <w:rPr>
      <w:rFonts w:ascii="TH SarabunPSK" w:eastAsia="TH SarabunPSK" w:hAnsi="TH SarabunPSK" w:cs="TH SarabunPSK"/>
      <w:sz w:val="32"/>
      <w:szCs w:val="32"/>
    </w:rPr>
  </w:style>
  <w:style w:type="character" w:customStyle="1" w:styleId="Heading8Char">
    <w:name w:val="Heading 8 Char"/>
    <w:basedOn w:val="DefaultParagraphFont"/>
    <w:link w:val="Heading8"/>
    <w:uiPriority w:val="9"/>
    <w:rsid w:val="0020508A"/>
    <w:rPr>
      <w:rFonts w:ascii="TH SarabunPSK" w:eastAsia="TH SarabunPSK" w:hAnsi="TH SarabunPSK" w:cs="TH SarabunPSK"/>
      <w:sz w:val="32"/>
      <w:szCs w:val="32"/>
    </w:rPr>
  </w:style>
  <w:style w:type="character" w:customStyle="1" w:styleId="Heading9Char">
    <w:name w:val="Heading 9 Char"/>
    <w:basedOn w:val="DefaultParagraphFont"/>
    <w:link w:val="Heading9"/>
    <w:uiPriority w:val="9"/>
    <w:rsid w:val="0020508A"/>
    <w:rPr>
      <w:rFonts w:ascii="TH SarabunPSK" w:eastAsia="TH SarabunPSK" w:hAnsi="TH SarabunPSK" w:cs="TH SarabunPSK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96340"/>
    <w:pPr>
      <w:numPr>
        <w:numId w:val="0"/>
      </w:numPr>
      <w:outlineLvl w:val="9"/>
    </w:pPr>
    <w:rPr>
      <w:sz w:val="40"/>
      <w:szCs w:val="40"/>
      <w:cs/>
    </w:rPr>
  </w:style>
  <w:style w:type="paragraph" w:styleId="TOC4">
    <w:name w:val="toc 4"/>
    <w:basedOn w:val="Normal"/>
    <w:next w:val="Normal"/>
    <w:autoRedefine/>
    <w:uiPriority w:val="39"/>
    <w:unhideWhenUsed/>
    <w:rsid w:val="00596340"/>
    <w:pPr>
      <w:tabs>
        <w:tab w:val="right" w:leader="dot" w:pos="9350"/>
      </w:tabs>
      <w:spacing w:after="100"/>
      <w:ind w:left="960"/>
    </w:pPr>
    <w:rPr>
      <w:rFonts w:eastAsia="TH SarabunPSK"/>
      <w:noProof/>
    </w:rPr>
  </w:style>
  <w:style w:type="paragraph" w:customStyle="1" w:styleId="CaptionCenter">
    <w:name w:val="Caption Center"/>
    <w:basedOn w:val="Caption"/>
    <w:qFormat/>
    <w:rsid w:val="007546D4"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A819FC"/>
    <w:pPr>
      <w:tabs>
        <w:tab w:val="center" w:pos="4680"/>
        <w:tab w:val="right" w:pos="9360"/>
      </w:tabs>
      <w:spacing w:after="0" w:line="240" w:lineRule="auto"/>
    </w:pPr>
    <w:rPr>
      <w:i/>
      <w:iCs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819FC"/>
    <w:rPr>
      <w:rFonts w:ascii="TH SarabunPSK" w:hAnsi="TH SarabunPSK" w:cs="TH SarabunPSK"/>
      <w:i/>
      <w:iCs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819FC"/>
    <w:pPr>
      <w:tabs>
        <w:tab w:val="center" w:pos="4680"/>
        <w:tab w:val="right" w:pos="9360"/>
      </w:tabs>
      <w:spacing w:after="0" w:line="240" w:lineRule="auto"/>
    </w:pPr>
    <w:rPr>
      <w:i/>
      <w:iCs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819FC"/>
    <w:rPr>
      <w:rFonts w:ascii="TH SarabunPSK" w:hAnsi="TH SarabunPSK" w:cs="TH SarabunPSK"/>
      <w:i/>
      <w:iCs/>
      <w:sz w:val="24"/>
      <w:szCs w:val="24"/>
    </w:rPr>
  </w:style>
  <w:style w:type="paragraph" w:customStyle="1" w:styleId="line">
    <w:name w:val="line"/>
    <w:basedOn w:val="Header"/>
    <w:qFormat/>
    <w:rsid w:val="00AF4A08"/>
    <w:rPr>
      <w:color w:val="A6A6A6" w:themeColor="background1" w:themeShade="A6"/>
      <w:sz w:val="10"/>
      <w:szCs w:val="10"/>
    </w:rPr>
  </w:style>
  <w:style w:type="paragraph" w:customStyle="1" w:styleId="NormalParagraph">
    <w:name w:val="Normal Paragraph"/>
    <w:basedOn w:val="Normal"/>
    <w:qFormat/>
    <w:rsid w:val="008B3DF4"/>
    <w:pPr>
      <w:ind w:firstLine="720"/>
      <w:jc w:val="thaiDistribute"/>
    </w:pPr>
  </w:style>
  <w:style w:type="paragraph" w:customStyle="1" w:styleId="Appendix1">
    <w:name w:val="Appendix 1"/>
    <w:basedOn w:val="Normal"/>
    <w:qFormat/>
    <w:rsid w:val="00A27840"/>
    <w:pPr>
      <w:outlineLvl w:val="0"/>
    </w:pPr>
    <w:rPr>
      <w:b/>
      <w:bCs/>
    </w:rPr>
  </w:style>
  <w:style w:type="paragraph" w:customStyle="1" w:styleId="Appendix2">
    <w:name w:val="Appendix 2"/>
    <w:basedOn w:val="Normal"/>
    <w:qFormat/>
    <w:rsid w:val="00A27840"/>
    <w:pPr>
      <w:jc w:val="center"/>
      <w:outlineLvl w:val="1"/>
    </w:pPr>
    <w:rPr>
      <w:b/>
      <w:bCs/>
    </w:rPr>
  </w:style>
  <w:style w:type="paragraph" w:customStyle="1" w:styleId="Appendix3">
    <w:name w:val="Appendix 3"/>
    <w:basedOn w:val="Normal"/>
    <w:qFormat/>
    <w:rsid w:val="00A27840"/>
    <w:pPr>
      <w:outlineLvl w:val="2"/>
    </w:pPr>
    <w:rPr>
      <w:b/>
      <w:bCs/>
    </w:rPr>
  </w:style>
  <w:style w:type="table" w:styleId="TableGrid">
    <w:name w:val="Table Grid"/>
    <w:basedOn w:val="TableNormal"/>
    <w:uiPriority w:val="59"/>
    <w:rsid w:val="00694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customStyle="1" w:styleId="TH">
    <w:name w:val="TH"/>
    <w:basedOn w:val="Normal"/>
    <w:link w:val="TH0"/>
    <w:qFormat/>
    <w:rsid w:val="00694E70"/>
    <w:pPr>
      <w:spacing w:after="0" w:line="240" w:lineRule="auto"/>
      <w:contextualSpacing/>
    </w:pPr>
    <w:rPr>
      <w:rFonts w:eastAsia="TH SarabunPSK"/>
      <w:lang w:bidi="ar-SA"/>
    </w:rPr>
  </w:style>
  <w:style w:type="character" w:customStyle="1" w:styleId="TH0">
    <w:name w:val="TH อักขระ"/>
    <w:basedOn w:val="DefaultParagraphFont"/>
    <w:link w:val="TH"/>
    <w:rsid w:val="00694E70"/>
    <w:rPr>
      <w:rFonts w:ascii="TH SarabunPSK" w:eastAsia="TH SarabunPSK" w:hAnsi="TH SarabunPSK" w:cs="TH SarabunPSK"/>
      <w:sz w:val="32"/>
      <w:szCs w:val="32"/>
      <w:lang w:bidi="ar-SA"/>
    </w:rPr>
  </w:style>
  <w:style w:type="paragraph" w:customStyle="1" w:styleId="TH-H2">
    <w:name w:val="TH-H2"/>
    <w:basedOn w:val="Heading2"/>
    <w:link w:val="TH-H20"/>
    <w:qFormat/>
    <w:rsid w:val="00263AEA"/>
    <w:pPr>
      <w:numPr>
        <w:ilvl w:val="0"/>
        <w:numId w:val="0"/>
      </w:numPr>
      <w:spacing w:before="0" w:line="240" w:lineRule="auto"/>
      <w:contextualSpacing/>
    </w:pPr>
    <w:rPr>
      <w:color w:val="000000" w:themeColor="text1"/>
      <w:lang w:bidi="ar-SA"/>
    </w:rPr>
  </w:style>
  <w:style w:type="character" w:customStyle="1" w:styleId="TH-H20">
    <w:name w:val="TH-H2 อักขระ"/>
    <w:basedOn w:val="Heading2Char"/>
    <w:link w:val="TH-H2"/>
    <w:rsid w:val="00263AEA"/>
    <w:rPr>
      <w:rFonts w:ascii="TH SarabunPSK" w:eastAsiaTheme="majorEastAsia" w:hAnsi="TH SarabunPSK" w:cs="TH SarabunPSK"/>
      <w:b/>
      <w:bCs/>
      <w:color w:val="000000" w:themeColor="text1"/>
      <w:sz w:val="32"/>
      <w:szCs w:val="32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6F17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F17B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7B1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7B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6F17B1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F17B1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F17B1"/>
    <w:rPr>
      <w:i/>
      <w:iCs/>
      <w:color w:val="5B9BD5" w:themeColor="accent1"/>
    </w:rPr>
  </w:style>
  <w:style w:type="paragraph" w:customStyle="1" w:styleId="pic">
    <w:name w:val="pic"/>
    <w:basedOn w:val="Normal"/>
    <w:qFormat/>
    <w:rsid w:val="00B50B9C"/>
    <w:pPr>
      <w:spacing w:before="240" w:after="240" w:line="240" w:lineRule="auto"/>
      <w:jc w:val="center"/>
    </w:pPr>
  </w:style>
  <w:style w:type="table" w:customStyle="1" w:styleId="TableGrid1">
    <w:name w:val="Table Grid1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">
    <w:name w:val="Table Grid2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3">
    <w:name w:val="Table Grid3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4">
    <w:name w:val="Table Grid4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5">
    <w:name w:val="Table Grid5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6">
    <w:name w:val="Table Grid6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7">
    <w:name w:val="Table Grid7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8">
    <w:name w:val="Table Grid8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9">
    <w:name w:val="Table Grid9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0">
    <w:name w:val="Table Grid10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1">
    <w:name w:val="Table Grid11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2">
    <w:name w:val="Table Grid12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3">
    <w:name w:val="Table Grid13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4">
    <w:name w:val="Table Grid14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5">
    <w:name w:val="Table Grid15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6">
    <w:name w:val="Table Grid16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7">
    <w:name w:val="Table Grid17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8">
    <w:name w:val="Table Grid18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19">
    <w:name w:val="Table Grid19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0">
    <w:name w:val="Table Grid20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1">
    <w:name w:val="Table Grid21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2">
    <w:name w:val="Table Grid22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3">
    <w:name w:val="Table Grid23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4">
    <w:name w:val="Table Grid24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5">
    <w:name w:val="Table Grid25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6">
    <w:name w:val="Table Grid26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7">
    <w:name w:val="Table Grid27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8">
    <w:name w:val="Table Grid28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29">
    <w:name w:val="Table Grid29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30">
    <w:name w:val="Table Grid30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31">
    <w:name w:val="Table Grid31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32">
    <w:name w:val="Table Grid32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33">
    <w:name w:val="Table Grid33"/>
    <w:basedOn w:val="TableNormal"/>
    <w:next w:val="TableGrid"/>
    <w:uiPriority w:val="39"/>
    <w:rsid w:val="009C7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customStyle="1" w:styleId="TableGrid34">
    <w:name w:val="Table Grid34"/>
    <w:basedOn w:val="TableNormal"/>
    <w:next w:val="TableGrid"/>
    <w:uiPriority w:val="39"/>
    <w:rsid w:val="00AB3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ber%203\Desktop\template_doc1_5_4.dotx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37A0C-35C7-4C44-9DED-9286DDBE3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template_doc1_5_4.dotx</Template>
  <TotalTime>3</TotalTime>
  <Pages>17</Pages>
  <Words>665</Words>
  <Characters>3792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 3</dc:creator>
  <cp:keywords/>
  <dc:description/>
  <cp:lastModifiedBy>Tonsai</cp:lastModifiedBy>
  <cp:revision>4</cp:revision>
  <cp:lastPrinted>2016-12-22T13:35:00Z</cp:lastPrinted>
  <dcterms:created xsi:type="dcterms:W3CDTF">2017-07-20T02:20:00Z</dcterms:created>
  <dcterms:modified xsi:type="dcterms:W3CDTF">2017-07-20T02:22:00Z</dcterms:modified>
</cp:coreProperties>
</file>